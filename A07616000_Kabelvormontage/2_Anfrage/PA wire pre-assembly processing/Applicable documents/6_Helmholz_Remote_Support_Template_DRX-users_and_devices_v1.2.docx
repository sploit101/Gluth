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214" w14:textId="1CA78275" w:rsidR="008C6D67" w:rsidRDefault="007F2BAB" w:rsidP="000D124B">
      <w:pPr>
        <w:tabs>
          <w:tab w:val="left" w:pos="3010"/>
        </w:tabs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                   </w:t>
      </w:r>
      <w:r w:rsidR="00873588">
        <w:rPr>
          <w:b/>
          <w:bCs/>
          <w:sz w:val="28"/>
          <w:szCs w:val="36"/>
          <w:lang w:val="en-US"/>
        </w:rPr>
        <w:t xml:space="preserve">     </w:t>
      </w:r>
      <w:r w:rsidR="00666F81" w:rsidRPr="00A15E26">
        <w:rPr>
          <w:b/>
          <w:bCs/>
          <w:sz w:val="28"/>
          <w:szCs w:val="36"/>
          <w:lang w:val="en-US"/>
        </w:rPr>
        <w:t>Remote Maintenance for DRÄXLMAIER</w:t>
      </w:r>
    </w:p>
    <w:p w14:paraId="001BD001" w14:textId="77777777" w:rsidR="00647AD6" w:rsidRPr="00A15E26" w:rsidRDefault="00647AD6" w:rsidP="000D124B">
      <w:pPr>
        <w:tabs>
          <w:tab w:val="left" w:pos="3010"/>
        </w:tabs>
        <w:rPr>
          <w:b/>
          <w:bCs/>
          <w:sz w:val="28"/>
          <w:szCs w:val="36"/>
          <w:lang w:val="en-US"/>
        </w:rPr>
      </w:pPr>
    </w:p>
    <w:p w14:paraId="5573DF25" w14:textId="09B1056B" w:rsidR="000572F6" w:rsidRPr="00647AD6" w:rsidRDefault="000572F6" w:rsidP="000D124B">
      <w:pPr>
        <w:tabs>
          <w:tab w:val="left" w:pos="3010"/>
        </w:tabs>
        <w:rPr>
          <w:b/>
          <w:bCs/>
          <w:sz w:val="22"/>
          <w:szCs w:val="28"/>
          <w:lang w:val="en-US"/>
        </w:rPr>
      </w:pPr>
      <w:r w:rsidRPr="00647AD6">
        <w:rPr>
          <w:b/>
          <w:bCs/>
          <w:sz w:val="22"/>
          <w:szCs w:val="28"/>
          <w:lang w:val="en-US"/>
        </w:rPr>
        <w:t xml:space="preserve">Template for Remote Access via </w:t>
      </w:r>
      <w:proofErr w:type="spellStart"/>
      <w:r w:rsidRPr="00647AD6">
        <w:rPr>
          <w:b/>
          <w:bCs/>
          <w:sz w:val="22"/>
          <w:szCs w:val="28"/>
          <w:lang w:val="en-US"/>
        </w:rPr>
        <w:t>Helmholz</w:t>
      </w:r>
      <w:proofErr w:type="spellEnd"/>
    </w:p>
    <w:p w14:paraId="37057E18" w14:textId="68C33CE7" w:rsidR="00666F81" w:rsidRPr="00A15E26" w:rsidRDefault="00666F81" w:rsidP="000D124B">
      <w:pPr>
        <w:tabs>
          <w:tab w:val="left" w:pos="3010"/>
        </w:tabs>
        <w:rPr>
          <w:lang w:val="en-US"/>
        </w:rPr>
      </w:pPr>
    </w:p>
    <w:p w14:paraId="18AAD209" w14:textId="71215260" w:rsidR="000C3CFE" w:rsidRPr="00A15E26" w:rsidRDefault="000C3CFE" w:rsidP="000C3CFE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>This template is required to ensure the connection of the machine with the correct data to the myRex24 portal</w:t>
      </w:r>
      <w:r w:rsidR="00684704">
        <w:rPr>
          <w:lang w:val="en-US"/>
        </w:rPr>
        <w:t xml:space="preserve"> (</w:t>
      </w:r>
      <w:r w:rsidR="00492622" w:rsidRPr="00492622">
        <w:rPr>
          <w:lang w:val="en-US"/>
        </w:rPr>
        <w:t>Remote Service P</w:t>
      </w:r>
      <w:r w:rsidR="00541360">
        <w:rPr>
          <w:lang w:val="en-US"/>
        </w:rPr>
        <w:t>ortal</w:t>
      </w:r>
      <w:r w:rsidR="00A42270">
        <w:rPr>
          <w:lang w:val="en-US"/>
        </w:rPr>
        <w:t>-RSP</w:t>
      </w:r>
      <w:r w:rsidR="00684704">
        <w:rPr>
          <w:lang w:val="en-US"/>
        </w:rPr>
        <w:t>)</w:t>
      </w:r>
      <w:r w:rsidRPr="00A15E26">
        <w:rPr>
          <w:lang w:val="en-US"/>
        </w:rPr>
        <w:t>. Please fill out only one document per machine.</w:t>
      </w:r>
    </w:p>
    <w:p w14:paraId="6C485791" w14:textId="77777777" w:rsidR="000C3CFE" w:rsidRPr="00A15E26" w:rsidRDefault="000C3CFE" w:rsidP="000C3CFE">
      <w:pPr>
        <w:tabs>
          <w:tab w:val="left" w:pos="3010"/>
        </w:tabs>
        <w:spacing w:line="360" w:lineRule="auto"/>
        <w:rPr>
          <w:lang w:val="en-US"/>
        </w:rPr>
      </w:pPr>
    </w:p>
    <w:p w14:paraId="1B1ECA1E" w14:textId="632E04C4" w:rsidR="000C3CFE" w:rsidRPr="00E052E9" w:rsidRDefault="00E052E9" w:rsidP="000C3CFE">
      <w:pPr>
        <w:tabs>
          <w:tab w:val="left" w:pos="3010"/>
        </w:tabs>
        <w:spacing w:line="360" w:lineRule="auto"/>
        <w:rPr>
          <w:i/>
          <w:iCs/>
          <w:lang w:val="en-US"/>
        </w:rPr>
      </w:pPr>
      <w:r w:rsidRPr="00404825">
        <w:rPr>
          <w:b/>
          <w:bCs/>
          <w:sz w:val="18"/>
          <w:szCs w:val="22"/>
          <w:lang w:val="en-US"/>
        </w:rPr>
        <w:t>Not</w:t>
      </w:r>
      <w:r w:rsidR="001D0ACB" w:rsidRPr="00404825">
        <w:rPr>
          <w:b/>
          <w:bCs/>
          <w:sz w:val="18"/>
          <w:szCs w:val="22"/>
          <w:lang w:val="en-US"/>
        </w:rPr>
        <w:t>ice</w:t>
      </w:r>
      <w:r w:rsidRPr="00404825">
        <w:rPr>
          <w:b/>
          <w:bCs/>
          <w:sz w:val="18"/>
          <w:szCs w:val="22"/>
          <w:lang w:val="en-US"/>
        </w:rPr>
        <w:t xml:space="preserve"> for</w:t>
      </w:r>
      <w:r w:rsidR="00FC4A5D">
        <w:rPr>
          <w:b/>
          <w:bCs/>
          <w:sz w:val="18"/>
          <w:szCs w:val="22"/>
          <w:lang w:val="en-US"/>
        </w:rPr>
        <w:t xml:space="preserve"> </w:t>
      </w:r>
      <w:proofErr w:type="spellStart"/>
      <w:r w:rsidRPr="00404825">
        <w:rPr>
          <w:b/>
          <w:bCs/>
          <w:sz w:val="18"/>
          <w:szCs w:val="22"/>
          <w:lang w:val="en-US"/>
        </w:rPr>
        <w:t>Drx</w:t>
      </w:r>
      <w:proofErr w:type="spellEnd"/>
      <w:r w:rsidR="00FC4A5D">
        <w:rPr>
          <w:b/>
          <w:bCs/>
          <w:sz w:val="18"/>
          <w:szCs w:val="22"/>
          <w:lang w:val="en-US"/>
        </w:rPr>
        <w:t xml:space="preserve"> employee</w:t>
      </w:r>
      <w:r w:rsidRPr="00404825">
        <w:rPr>
          <w:b/>
          <w:bCs/>
          <w:sz w:val="18"/>
          <w:szCs w:val="22"/>
          <w:lang w:val="en-US"/>
        </w:rPr>
        <w:t>:</w:t>
      </w:r>
      <w:r w:rsidRPr="00404825">
        <w:rPr>
          <w:sz w:val="18"/>
          <w:szCs w:val="22"/>
          <w:lang w:val="en-US"/>
        </w:rPr>
        <w:t xml:space="preserve">  </w:t>
      </w:r>
      <w:r w:rsidR="000C3CFE" w:rsidRPr="00404825">
        <w:rPr>
          <w:i/>
          <w:iCs/>
          <w:sz w:val="18"/>
          <w:szCs w:val="22"/>
          <w:lang w:val="en-US"/>
        </w:rPr>
        <w:t xml:space="preserve">Please use the service request 'General Service Request' in </w:t>
      </w:r>
      <w:proofErr w:type="spellStart"/>
      <w:r w:rsidR="000C3CFE" w:rsidRPr="00404825">
        <w:rPr>
          <w:i/>
          <w:iCs/>
          <w:sz w:val="18"/>
          <w:szCs w:val="22"/>
          <w:lang w:val="en-US"/>
        </w:rPr>
        <w:t>unITe</w:t>
      </w:r>
      <w:proofErr w:type="spellEnd"/>
      <w:r w:rsidR="000C3CFE" w:rsidRPr="00404825">
        <w:rPr>
          <w:i/>
          <w:iCs/>
          <w:sz w:val="18"/>
          <w:szCs w:val="22"/>
          <w:lang w:val="en-US"/>
        </w:rPr>
        <w:t xml:space="preserve"> to address this document to the on-site IT. Please use a title for </w:t>
      </w:r>
      <w:r w:rsidR="00580C4F">
        <w:rPr>
          <w:i/>
          <w:iCs/>
          <w:sz w:val="18"/>
          <w:szCs w:val="22"/>
          <w:lang w:val="en-US"/>
        </w:rPr>
        <w:t>t</w:t>
      </w:r>
      <w:r w:rsidR="000C3CFE" w:rsidRPr="00404825">
        <w:rPr>
          <w:i/>
          <w:iCs/>
          <w:sz w:val="18"/>
          <w:szCs w:val="22"/>
          <w:lang w:val="en-US"/>
        </w:rPr>
        <w:t xml:space="preserve">his, in which it is clear that it is about the connection of a machine to the </w:t>
      </w:r>
      <w:proofErr w:type="spellStart"/>
      <w:r w:rsidR="000C3CFE" w:rsidRPr="00404825">
        <w:rPr>
          <w:i/>
          <w:iCs/>
          <w:sz w:val="18"/>
          <w:szCs w:val="22"/>
          <w:lang w:val="en-US"/>
        </w:rPr>
        <w:t>Helmholz</w:t>
      </w:r>
      <w:proofErr w:type="spellEnd"/>
      <w:r w:rsidR="000C3CFE" w:rsidRPr="00404825">
        <w:rPr>
          <w:i/>
          <w:iCs/>
          <w:sz w:val="18"/>
          <w:szCs w:val="22"/>
          <w:lang w:val="en-US"/>
        </w:rPr>
        <w:t xml:space="preserve"> platform. Also mention in the comment to which on-site IT the request is to be addressed</w:t>
      </w:r>
      <w:r w:rsidR="000C3CFE" w:rsidRPr="00E052E9">
        <w:rPr>
          <w:i/>
          <w:iCs/>
          <w:lang w:val="en-US"/>
        </w:rPr>
        <w:t>.</w:t>
      </w:r>
    </w:p>
    <w:p w14:paraId="60DA830E" w14:textId="77777777" w:rsidR="00404825" w:rsidRDefault="00404825" w:rsidP="000C3CFE">
      <w:pPr>
        <w:tabs>
          <w:tab w:val="left" w:pos="3010"/>
        </w:tabs>
        <w:spacing w:line="360" w:lineRule="auto"/>
        <w:rPr>
          <w:lang w:val="en-US"/>
        </w:rPr>
      </w:pPr>
    </w:p>
    <w:p w14:paraId="25EDC63D" w14:textId="46E71AAE" w:rsidR="000C3CFE" w:rsidRDefault="000C3CFE" w:rsidP="000C3CFE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 xml:space="preserve">The following information is </w:t>
      </w:r>
      <w:r w:rsidR="007026C1" w:rsidRPr="00A15E26">
        <w:rPr>
          <w:lang w:val="en-US"/>
        </w:rPr>
        <w:t>required</w:t>
      </w:r>
      <w:r w:rsidR="007026C1">
        <w:rPr>
          <w:lang w:val="en-US"/>
        </w:rPr>
        <w:t>:</w:t>
      </w:r>
    </w:p>
    <w:p w14:paraId="5D4DE000" w14:textId="038D6DC2" w:rsidR="00B1061B" w:rsidRPr="00B1061B" w:rsidRDefault="00B1061B" w:rsidP="00B1061B">
      <w:pPr>
        <w:pStyle w:val="ListParagraph"/>
        <w:numPr>
          <w:ilvl w:val="0"/>
          <w:numId w:val="39"/>
        </w:numPr>
        <w:tabs>
          <w:tab w:val="left" w:pos="3010"/>
        </w:tabs>
        <w:spacing w:line="360" w:lineRule="auto"/>
        <w:rPr>
          <w:lang w:val="en-US"/>
        </w:rPr>
      </w:pPr>
      <w:r w:rsidRPr="00B1061B">
        <w:rPr>
          <w:lang w:val="en-US"/>
        </w:rPr>
        <w:t>Information about the</w:t>
      </w:r>
      <w:r>
        <w:rPr>
          <w:lang w:val="en-US"/>
        </w:rPr>
        <w:t xml:space="preserve"> external users </w:t>
      </w:r>
      <w:r w:rsidR="00BB0E72">
        <w:rPr>
          <w:lang w:val="en-US"/>
        </w:rPr>
        <w:t>that need to access the portal</w:t>
      </w:r>
    </w:p>
    <w:p w14:paraId="2DDAC616" w14:textId="1DF429BB" w:rsidR="000C3CFE" w:rsidRPr="00A15E26" w:rsidRDefault="000C3CFE" w:rsidP="000C3CFE">
      <w:pPr>
        <w:pStyle w:val="ListParagraph"/>
        <w:numPr>
          <w:ilvl w:val="0"/>
          <w:numId w:val="39"/>
        </w:num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>Information about the contact persons of the local on-site IT</w:t>
      </w:r>
    </w:p>
    <w:p w14:paraId="3CEE0F1C" w14:textId="65B26D25" w:rsidR="000C3CFE" w:rsidRPr="00A15E26" w:rsidRDefault="000C3CFE" w:rsidP="000C3CFE">
      <w:pPr>
        <w:pStyle w:val="ListParagraph"/>
        <w:numPr>
          <w:ilvl w:val="0"/>
          <w:numId w:val="39"/>
        </w:num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>Information about the machines that need remote access</w:t>
      </w:r>
    </w:p>
    <w:p w14:paraId="2B5A20E9" w14:textId="5D518AFA" w:rsidR="00CF3B7D" w:rsidRPr="00A15E26" w:rsidRDefault="000C3CFE" w:rsidP="000C3CFE">
      <w:pPr>
        <w:pStyle w:val="ListParagraph"/>
        <w:numPr>
          <w:ilvl w:val="0"/>
          <w:numId w:val="39"/>
        </w:num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 xml:space="preserve">Information about the connected </w:t>
      </w:r>
      <w:r w:rsidR="00835937">
        <w:rPr>
          <w:lang w:val="en-US"/>
        </w:rPr>
        <w:t>devices</w:t>
      </w:r>
      <w:r w:rsidR="002070EC">
        <w:rPr>
          <w:lang w:val="en-US"/>
        </w:rPr>
        <w:t xml:space="preserve"> </w:t>
      </w:r>
      <w:r w:rsidR="00AE11F0">
        <w:rPr>
          <w:lang w:val="en-US"/>
        </w:rPr>
        <w:t>for W</w:t>
      </w:r>
      <w:r w:rsidR="00E809DD">
        <w:rPr>
          <w:lang w:val="en-US"/>
        </w:rPr>
        <w:t>eb2Go</w:t>
      </w:r>
      <w:r w:rsidRPr="00A15E26">
        <w:rPr>
          <w:lang w:val="en-US"/>
        </w:rPr>
        <w:t xml:space="preserve"> (e.g. HMI, PC, Camera etc.)</w:t>
      </w:r>
    </w:p>
    <w:p w14:paraId="521CF4D9" w14:textId="55001640" w:rsidR="00AC10CC" w:rsidRPr="00140A0D" w:rsidRDefault="00AC10CC" w:rsidP="00AC10CC">
      <w:pPr>
        <w:pStyle w:val="Heading3"/>
        <w:numPr>
          <w:ilvl w:val="0"/>
          <w:numId w:val="38"/>
        </w:numPr>
        <w:rPr>
          <w:b w:val="0"/>
          <w:bCs w:val="0"/>
          <w:sz w:val="22"/>
          <w:szCs w:val="28"/>
          <w:lang w:val="en-US"/>
        </w:rPr>
      </w:pPr>
      <w:r w:rsidRPr="00A15E26">
        <w:rPr>
          <w:sz w:val="22"/>
          <w:szCs w:val="28"/>
          <w:lang w:val="en-US"/>
        </w:rPr>
        <w:t>Persons authorized to access</w:t>
      </w:r>
      <w:bookmarkStart w:id="0" w:name="_Hlk126926144"/>
      <w:r w:rsidR="00890A79">
        <w:rPr>
          <w:sz w:val="22"/>
          <w:szCs w:val="28"/>
          <w:lang w:val="en-US"/>
        </w:rPr>
        <w:t xml:space="preserve"> </w:t>
      </w:r>
      <w:r w:rsidR="00890A79" w:rsidRPr="00890A79">
        <w:rPr>
          <w:b w:val="0"/>
          <w:bCs w:val="0"/>
          <w:sz w:val="22"/>
          <w:szCs w:val="28"/>
          <w:lang w:val="en-US"/>
        </w:rPr>
        <w:t>-</w:t>
      </w:r>
      <w:r w:rsidR="00C61CDB">
        <w:rPr>
          <w:sz w:val="22"/>
          <w:szCs w:val="28"/>
          <w:lang w:val="en-US"/>
        </w:rPr>
        <w:t xml:space="preserve"> </w:t>
      </w:r>
      <w:r w:rsidR="00C61CDB" w:rsidRPr="009B64BC">
        <w:rPr>
          <w:b w:val="0"/>
          <w:bCs w:val="0"/>
          <w:szCs w:val="24"/>
          <w:lang w:val="en-US"/>
        </w:rPr>
        <w:t>fill</w:t>
      </w:r>
      <w:r w:rsidR="00695124" w:rsidRPr="009B64BC">
        <w:rPr>
          <w:b w:val="0"/>
          <w:bCs w:val="0"/>
          <w:szCs w:val="24"/>
          <w:lang w:val="en-US"/>
        </w:rPr>
        <w:t>ed</w:t>
      </w:r>
      <w:r w:rsidR="00C61CDB" w:rsidRPr="009B64BC">
        <w:rPr>
          <w:b w:val="0"/>
          <w:bCs w:val="0"/>
          <w:szCs w:val="24"/>
          <w:lang w:val="en-US"/>
        </w:rPr>
        <w:t xml:space="preserve"> in by external users</w:t>
      </w:r>
      <w:bookmarkEnd w:id="0"/>
    </w:p>
    <w:p w14:paraId="070CF4E0" w14:textId="2C947E3A" w:rsidR="0093607D" w:rsidRDefault="000B2F50" w:rsidP="000B2F50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>Please enter the contact information of the respective users here</w:t>
      </w:r>
      <w:r w:rsidR="00A35208">
        <w:rPr>
          <w:lang w:val="en-US"/>
        </w:rPr>
        <w:t xml:space="preserve"> that will access the portal</w:t>
      </w:r>
      <w:r w:rsidRPr="00A15E26">
        <w:rPr>
          <w:lang w:val="en-US"/>
        </w:rPr>
        <w:t>. This information is necessary to set the respective permissions on the different modules.</w:t>
      </w:r>
      <w:r w:rsidR="00CF71AA" w:rsidRPr="00A15E26">
        <w:rPr>
          <w:lang w:val="en-US"/>
        </w:rPr>
        <w:t xml:space="preserve"> </w:t>
      </w:r>
      <w:r w:rsidR="00AE2248" w:rsidRPr="00A15E26">
        <w:rPr>
          <w:lang w:val="en-US"/>
        </w:rPr>
        <w:t>Please enter in line 1 the main contact person for the machine.</w:t>
      </w:r>
      <w:r w:rsidR="00A96C4B">
        <w:rPr>
          <w:lang w:val="en-US"/>
        </w:rPr>
        <w:t xml:space="preserve"> </w:t>
      </w:r>
    </w:p>
    <w:p w14:paraId="3573113B" w14:textId="1AC15CAC" w:rsidR="000B2F50" w:rsidRPr="005818DC" w:rsidRDefault="00A96C4B" w:rsidP="000B2F50">
      <w:pPr>
        <w:tabs>
          <w:tab w:val="left" w:pos="3010"/>
        </w:tabs>
        <w:spacing w:line="360" w:lineRule="auto"/>
        <w:rPr>
          <w:i/>
          <w:iCs/>
          <w:sz w:val="18"/>
          <w:szCs w:val="22"/>
          <w:lang w:val="en-US"/>
        </w:rPr>
      </w:pPr>
      <w:r w:rsidRPr="0086744F">
        <w:rPr>
          <w:color w:val="0070C0"/>
          <w:lang w:val="en-US"/>
        </w:rPr>
        <w:t>Blue</w:t>
      </w:r>
      <w:r>
        <w:rPr>
          <w:lang w:val="en-US"/>
        </w:rPr>
        <w:t xml:space="preserve"> </w:t>
      </w:r>
      <w:r w:rsidRPr="002729F6">
        <w:rPr>
          <w:color w:val="0070C0"/>
          <w:lang w:val="en-US"/>
        </w:rPr>
        <w:t>entries</w:t>
      </w:r>
      <w:r w:rsidR="0086744F">
        <w:rPr>
          <w:lang w:val="en-US"/>
        </w:rPr>
        <w:t xml:space="preserve"> from tables</w:t>
      </w:r>
      <w:r>
        <w:rPr>
          <w:lang w:val="en-US"/>
        </w:rPr>
        <w:t xml:space="preserve"> are example</w:t>
      </w:r>
      <w:r w:rsidR="0086744F">
        <w:rPr>
          <w:lang w:val="en-US"/>
        </w:rPr>
        <w:t>s.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28"/>
        <w:gridCol w:w="1625"/>
        <w:gridCol w:w="1692"/>
        <w:gridCol w:w="2266"/>
        <w:gridCol w:w="1556"/>
        <w:gridCol w:w="2251"/>
      </w:tblGrid>
      <w:tr w:rsidR="00143E95" w:rsidRPr="00A15E26" w14:paraId="7C2AC723" w14:textId="1FBD3371" w:rsidTr="00492B9D">
        <w:tc>
          <w:tcPr>
            <w:tcW w:w="483" w:type="dxa"/>
          </w:tcPr>
          <w:p w14:paraId="7F1AC1A2" w14:textId="57309AAB" w:rsidR="00143E95" w:rsidRPr="00A15E26" w:rsidRDefault="00143E95" w:rsidP="00143E95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N</w:t>
            </w:r>
            <w:r w:rsidR="006A618F">
              <w:rPr>
                <w:lang w:val="en-US"/>
              </w:rPr>
              <w:t>o</w:t>
            </w:r>
            <w:r w:rsidRPr="00A15E26">
              <w:rPr>
                <w:lang w:val="en-US"/>
              </w:rPr>
              <w:t>.</w:t>
            </w:r>
          </w:p>
        </w:tc>
        <w:tc>
          <w:tcPr>
            <w:tcW w:w="1639" w:type="dxa"/>
          </w:tcPr>
          <w:p w14:paraId="7A9D6CC1" w14:textId="3AF08BA1" w:rsidR="00143E95" w:rsidRPr="00A15E26" w:rsidRDefault="00AC10CC" w:rsidP="00143E95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First name</w:t>
            </w:r>
          </w:p>
        </w:tc>
        <w:tc>
          <w:tcPr>
            <w:tcW w:w="1701" w:type="dxa"/>
          </w:tcPr>
          <w:p w14:paraId="4083712B" w14:textId="69B9F1D7" w:rsidR="00143E95" w:rsidRPr="00A15E26" w:rsidRDefault="00AC10CC" w:rsidP="00143E95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Last name</w:t>
            </w:r>
          </w:p>
        </w:tc>
        <w:tc>
          <w:tcPr>
            <w:tcW w:w="2268" w:type="dxa"/>
          </w:tcPr>
          <w:p w14:paraId="0D994847" w14:textId="455A6C11" w:rsidR="00143E95" w:rsidRPr="00A15E26" w:rsidRDefault="00143E95" w:rsidP="00143E95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E-Mail</w:t>
            </w:r>
          </w:p>
        </w:tc>
        <w:tc>
          <w:tcPr>
            <w:tcW w:w="1559" w:type="dxa"/>
          </w:tcPr>
          <w:p w14:paraId="4C769479" w14:textId="1A34D2B9" w:rsidR="00143E95" w:rsidRPr="00A15E26" w:rsidRDefault="00143E95" w:rsidP="00143E95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proofErr w:type="spellStart"/>
            <w:r w:rsidRPr="00A15E26">
              <w:rPr>
                <w:lang w:val="en-US"/>
              </w:rPr>
              <w:t>Tel.N</w:t>
            </w:r>
            <w:r w:rsidR="006C7660">
              <w:rPr>
                <w:lang w:val="en-US"/>
              </w:rPr>
              <w:t>o</w:t>
            </w:r>
            <w:proofErr w:type="spellEnd"/>
            <w:r w:rsidRPr="00A15E26">
              <w:rPr>
                <w:lang w:val="en-US"/>
              </w:rPr>
              <w:t>.</w:t>
            </w:r>
          </w:p>
        </w:tc>
        <w:tc>
          <w:tcPr>
            <w:tcW w:w="2268" w:type="dxa"/>
          </w:tcPr>
          <w:p w14:paraId="386B48B3" w14:textId="0B40A824" w:rsidR="00143E95" w:rsidRPr="00A15E26" w:rsidRDefault="00AC10CC" w:rsidP="00143E95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Company</w:t>
            </w:r>
          </w:p>
        </w:tc>
      </w:tr>
      <w:tr w:rsidR="00CF71AA" w:rsidRPr="00A15E26" w14:paraId="02A6CE87" w14:textId="77777777" w:rsidTr="00492B9D">
        <w:tc>
          <w:tcPr>
            <w:tcW w:w="483" w:type="dxa"/>
          </w:tcPr>
          <w:p w14:paraId="2031735E" w14:textId="441D1535" w:rsidR="00CF71AA" w:rsidRPr="00CC2445" w:rsidRDefault="00CF71AA" w:rsidP="00CF71AA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&lt;1&gt;</w:t>
            </w:r>
          </w:p>
        </w:tc>
        <w:tc>
          <w:tcPr>
            <w:tcW w:w="1639" w:type="dxa"/>
          </w:tcPr>
          <w:p w14:paraId="42169B2D" w14:textId="16413D23" w:rsidR="00CF71AA" w:rsidRPr="00CC2445" w:rsidRDefault="00CF71AA" w:rsidP="00CF71AA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&lt;Max&gt;</w:t>
            </w:r>
          </w:p>
        </w:tc>
        <w:tc>
          <w:tcPr>
            <w:tcW w:w="1701" w:type="dxa"/>
          </w:tcPr>
          <w:p w14:paraId="2423A3F5" w14:textId="262C7551" w:rsidR="00CF71AA" w:rsidRPr="00CC2445" w:rsidRDefault="00CF71AA" w:rsidP="00CF71AA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</w:t>
            </w:r>
            <w:proofErr w:type="spellStart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Mustermann</w:t>
            </w:r>
            <w:proofErr w:type="spellEnd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&gt;</w:t>
            </w:r>
          </w:p>
        </w:tc>
        <w:tc>
          <w:tcPr>
            <w:tcW w:w="2268" w:type="dxa"/>
          </w:tcPr>
          <w:p w14:paraId="0655BA6F" w14:textId="4162276C" w:rsidR="00CF71AA" w:rsidRPr="00CC2445" w:rsidRDefault="00CF71AA" w:rsidP="00CF71AA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&lt;Max.Mustermann@Firma.com&gt;</w:t>
            </w:r>
          </w:p>
        </w:tc>
        <w:tc>
          <w:tcPr>
            <w:tcW w:w="1559" w:type="dxa"/>
          </w:tcPr>
          <w:p w14:paraId="21DDF24B" w14:textId="522E793E" w:rsidR="00CF71AA" w:rsidRPr="00CC2445" w:rsidRDefault="00CF71AA" w:rsidP="00CF71AA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&lt;+4915123456789&gt;</w:t>
            </w:r>
          </w:p>
        </w:tc>
        <w:tc>
          <w:tcPr>
            <w:tcW w:w="2268" w:type="dxa"/>
          </w:tcPr>
          <w:p w14:paraId="5AA4E30A" w14:textId="136FE60D" w:rsidR="00CF71AA" w:rsidRPr="00CC2445" w:rsidRDefault="00CF71AA" w:rsidP="00CF71AA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&lt;Muster AG&gt;</w:t>
            </w:r>
          </w:p>
        </w:tc>
      </w:tr>
      <w:tr w:rsidR="00CF71AA" w:rsidRPr="00A15E26" w14:paraId="5F93B232" w14:textId="77777777" w:rsidTr="00492B9D">
        <w:tc>
          <w:tcPr>
            <w:tcW w:w="483" w:type="dxa"/>
          </w:tcPr>
          <w:p w14:paraId="6C42254E" w14:textId="0B6B2A3E" w:rsidR="00CF71AA" w:rsidRPr="00A15E26" w:rsidRDefault="00E64467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 w:rsidRPr="00A15E26">
              <w:rPr>
                <w:sz w:val="16"/>
                <w:szCs w:val="20"/>
                <w:lang w:val="en-US"/>
              </w:rPr>
              <w:t>1</w:t>
            </w:r>
          </w:p>
        </w:tc>
        <w:tc>
          <w:tcPr>
            <w:tcW w:w="1639" w:type="dxa"/>
          </w:tcPr>
          <w:p w14:paraId="13780809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09E0D28" w14:textId="784BEAB5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0A6BA00F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DE821D6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D66E609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F71AA" w:rsidRPr="00A15E26" w14:paraId="664B2969" w14:textId="77777777" w:rsidTr="00492B9D">
        <w:tc>
          <w:tcPr>
            <w:tcW w:w="483" w:type="dxa"/>
          </w:tcPr>
          <w:p w14:paraId="45694D1B" w14:textId="2940416D" w:rsidR="00CF71AA" w:rsidRPr="00A15E26" w:rsidRDefault="00E64467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 w:rsidRPr="00A15E26">
              <w:rPr>
                <w:sz w:val="16"/>
                <w:szCs w:val="20"/>
                <w:lang w:val="en-US"/>
              </w:rPr>
              <w:t>2</w:t>
            </w:r>
          </w:p>
        </w:tc>
        <w:tc>
          <w:tcPr>
            <w:tcW w:w="1639" w:type="dxa"/>
          </w:tcPr>
          <w:p w14:paraId="63DBD8F0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3BFDC76" w14:textId="7ED8F27E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2799FB8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EF10B45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704A1D19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F71AA" w:rsidRPr="00A15E26" w14:paraId="664E66C9" w14:textId="77777777" w:rsidTr="00492B9D">
        <w:tc>
          <w:tcPr>
            <w:tcW w:w="483" w:type="dxa"/>
          </w:tcPr>
          <w:p w14:paraId="476F0B0D" w14:textId="211AAF38" w:rsidR="00CF71AA" w:rsidRPr="00A15E26" w:rsidRDefault="00E64467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 w:rsidRPr="00A15E26">
              <w:rPr>
                <w:sz w:val="16"/>
                <w:szCs w:val="20"/>
                <w:lang w:val="en-US"/>
              </w:rPr>
              <w:t>3</w:t>
            </w:r>
          </w:p>
        </w:tc>
        <w:tc>
          <w:tcPr>
            <w:tcW w:w="1639" w:type="dxa"/>
          </w:tcPr>
          <w:p w14:paraId="1A1AD540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A07C4F9" w14:textId="041E511F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71C305D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F784A8F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04D12393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F71AA" w:rsidRPr="00A15E26" w14:paraId="5880E8EA" w14:textId="77777777" w:rsidTr="00492B9D">
        <w:tc>
          <w:tcPr>
            <w:tcW w:w="483" w:type="dxa"/>
          </w:tcPr>
          <w:p w14:paraId="33E8E05C" w14:textId="17C0A8CD" w:rsidR="00CF71AA" w:rsidRPr="00A15E26" w:rsidRDefault="00E64467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 w:rsidRPr="00A15E26">
              <w:rPr>
                <w:sz w:val="16"/>
                <w:szCs w:val="20"/>
                <w:lang w:val="en-US"/>
              </w:rPr>
              <w:t>4</w:t>
            </w:r>
          </w:p>
        </w:tc>
        <w:tc>
          <w:tcPr>
            <w:tcW w:w="1639" w:type="dxa"/>
          </w:tcPr>
          <w:p w14:paraId="7CC8F6A2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7F3FB3F" w14:textId="1273BA91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35FA60DA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162512D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3D11E37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F71AA" w:rsidRPr="00A15E26" w14:paraId="1E760C08" w14:textId="77777777" w:rsidTr="00492B9D">
        <w:tc>
          <w:tcPr>
            <w:tcW w:w="483" w:type="dxa"/>
          </w:tcPr>
          <w:p w14:paraId="393D55CB" w14:textId="55186F74" w:rsidR="00CF71AA" w:rsidRPr="00A15E26" w:rsidRDefault="00E64467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 w:rsidRPr="00A15E26">
              <w:rPr>
                <w:sz w:val="16"/>
                <w:szCs w:val="20"/>
                <w:lang w:val="en-US"/>
              </w:rPr>
              <w:t>5</w:t>
            </w:r>
          </w:p>
        </w:tc>
        <w:tc>
          <w:tcPr>
            <w:tcW w:w="1639" w:type="dxa"/>
          </w:tcPr>
          <w:p w14:paraId="5FECEE74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1112996" w14:textId="44AA9A44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0A7514FF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8B32246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B36C025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F71AA" w:rsidRPr="00A15E26" w14:paraId="1B8B4326" w14:textId="77777777" w:rsidTr="00492B9D">
        <w:tc>
          <w:tcPr>
            <w:tcW w:w="483" w:type="dxa"/>
          </w:tcPr>
          <w:p w14:paraId="5BC3F7F7" w14:textId="25788AB6" w:rsidR="00CF71AA" w:rsidRPr="00A15E26" w:rsidRDefault="00E64467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 w:rsidRPr="00A15E26">
              <w:rPr>
                <w:sz w:val="16"/>
                <w:szCs w:val="20"/>
                <w:lang w:val="en-US"/>
              </w:rPr>
              <w:t>6</w:t>
            </w:r>
          </w:p>
        </w:tc>
        <w:tc>
          <w:tcPr>
            <w:tcW w:w="1639" w:type="dxa"/>
          </w:tcPr>
          <w:p w14:paraId="4458B191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80CA503" w14:textId="1F84CA7C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823153E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4F2CB5C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170481D" w14:textId="77777777" w:rsidR="00CF71AA" w:rsidRPr="00A15E26" w:rsidRDefault="00CF71AA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5FCEB53D" w14:textId="77777777" w:rsidTr="00492B9D">
        <w:tc>
          <w:tcPr>
            <w:tcW w:w="483" w:type="dxa"/>
          </w:tcPr>
          <w:p w14:paraId="0DFCCF91" w14:textId="5A354EE6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7</w:t>
            </w:r>
          </w:p>
        </w:tc>
        <w:tc>
          <w:tcPr>
            <w:tcW w:w="1639" w:type="dxa"/>
          </w:tcPr>
          <w:p w14:paraId="36B3AF77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65F2E24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C79E09D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AAAB017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1324004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4750978F" w14:textId="77777777" w:rsidTr="00492B9D">
        <w:tc>
          <w:tcPr>
            <w:tcW w:w="483" w:type="dxa"/>
          </w:tcPr>
          <w:p w14:paraId="180BD28F" w14:textId="4A20AFC9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8</w:t>
            </w:r>
          </w:p>
        </w:tc>
        <w:tc>
          <w:tcPr>
            <w:tcW w:w="1639" w:type="dxa"/>
          </w:tcPr>
          <w:p w14:paraId="189972EC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51DA7956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456DBB86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DBFD102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2C1FE95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0169133A" w14:textId="77777777" w:rsidTr="00492B9D">
        <w:tc>
          <w:tcPr>
            <w:tcW w:w="483" w:type="dxa"/>
          </w:tcPr>
          <w:p w14:paraId="79D32555" w14:textId="630490E0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9</w:t>
            </w:r>
          </w:p>
        </w:tc>
        <w:tc>
          <w:tcPr>
            <w:tcW w:w="1639" w:type="dxa"/>
          </w:tcPr>
          <w:p w14:paraId="344C2CA9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95A0FC1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3F1B6071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84F9629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404064D5" w14:textId="77777777" w:rsidR="00492B9D" w:rsidRPr="00A15E26" w:rsidRDefault="00492B9D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C6F66" w:rsidRPr="00A15E26" w14:paraId="2D93E4B2" w14:textId="77777777" w:rsidTr="00492B9D">
        <w:tc>
          <w:tcPr>
            <w:tcW w:w="483" w:type="dxa"/>
          </w:tcPr>
          <w:p w14:paraId="45E25B18" w14:textId="6A75DCAC" w:rsidR="00CC6F66" w:rsidRDefault="00CC6F66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10</w:t>
            </w:r>
          </w:p>
        </w:tc>
        <w:tc>
          <w:tcPr>
            <w:tcW w:w="1639" w:type="dxa"/>
          </w:tcPr>
          <w:p w14:paraId="17CD7E1D" w14:textId="77777777" w:rsidR="00CC6F66" w:rsidRPr="00A15E26" w:rsidRDefault="00CC6F66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16BE292" w14:textId="77777777" w:rsidR="00CC6F66" w:rsidRPr="00A15E26" w:rsidRDefault="00CC6F66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2DFD22E" w14:textId="77777777" w:rsidR="00CC6F66" w:rsidRPr="00A15E26" w:rsidRDefault="00CC6F66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F8F1211" w14:textId="77777777" w:rsidR="00CC6F66" w:rsidRPr="00A15E26" w:rsidRDefault="00CC6F66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EB4EA78" w14:textId="77777777" w:rsidR="00CC6F66" w:rsidRPr="00A15E26" w:rsidRDefault="00CC6F66" w:rsidP="00CF71A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</w:tbl>
    <w:p w14:paraId="210910AE" w14:textId="68129FCB" w:rsidR="000B2F50" w:rsidRDefault="00404825" w:rsidP="000B2F50">
      <w:pPr>
        <w:tabs>
          <w:tab w:val="left" w:pos="3010"/>
        </w:tabs>
        <w:spacing w:line="360" w:lineRule="auto"/>
        <w:rPr>
          <w:i/>
          <w:iCs/>
          <w:sz w:val="18"/>
          <w:szCs w:val="22"/>
          <w:lang w:val="en-US"/>
        </w:rPr>
      </w:pPr>
      <w:r>
        <w:rPr>
          <w:i/>
          <w:iCs/>
          <w:sz w:val="18"/>
          <w:szCs w:val="22"/>
          <w:lang w:val="en-US"/>
        </w:rPr>
        <w:t>*</w:t>
      </w:r>
      <w:r w:rsidR="0086744F" w:rsidRPr="005818DC">
        <w:rPr>
          <w:i/>
          <w:iCs/>
          <w:sz w:val="18"/>
          <w:szCs w:val="22"/>
          <w:lang w:val="en-US"/>
        </w:rPr>
        <w:t xml:space="preserve">This information used is absolutely necessary for correct configuration in the </w:t>
      </w:r>
      <w:proofErr w:type="spellStart"/>
      <w:r w:rsidR="0086744F" w:rsidRPr="005818DC">
        <w:rPr>
          <w:i/>
          <w:iCs/>
          <w:sz w:val="18"/>
          <w:szCs w:val="22"/>
          <w:lang w:val="en-US"/>
        </w:rPr>
        <w:t>Helmholz</w:t>
      </w:r>
      <w:proofErr w:type="spellEnd"/>
      <w:r w:rsidR="0086744F" w:rsidRPr="005818DC">
        <w:rPr>
          <w:i/>
          <w:iCs/>
          <w:sz w:val="18"/>
          <w:szCs w:val="22"/>
          <w:lang w:val="en-US"/>
        </w:rPr>
        <w:t xml:space="preserve"> myRex24 portal.</w:t>
      </w:r>
      <w:r w:rsidR="0086744F" w:rsidRPr="005818DC">
        <w:rPr>
          <w:i/>
          <w:iCs/>
          <w:sz w:val="18"/>
          <w:szCs w:val="22"/>
          <w:lang w:val="en-US"/>
        </w:rPr>
        <w:br/>
        <w:t xml:space="preserve">Also is used by </w:t>
      </w:r>
      <w:proofErr w:type="spellStart"/>
      <w:r w:rsidR="0086744F" w:rsidRPr="005818DC">
        <w:rPr>
          <w:i/>
          <w:iCs/>
          <w:sz w:val="18"/>
          <w:szCs w:val="22"/>
          <w:lang w:val="en-US"/>
        </w:rPr>
        <w:t>Drx</w:t>
      </w:r>
      <w:proofErr w:type="spellEnd"/>
      <w:r w:rsidR="0086744F" w:rsidRPr="005818DC">
        <w:rPr>
          <w:i/>
          <w:iCs/>
          <w:sz w:val="18"/>
          <w:szCs w:val="22"/>
          <w:lang w:val="en-US"/>
        </w:rPr>
        <w:t>. to create for the external users a DRÄXLMAIER Windows Active Directory account</w:t>
      </w:r>
      <w:r w:rsidR="0086744F">
        <w:rPr>
          <w:i/>
          <w:iCs/>
          <w:sz w:val="18"/>
          <w:szCs w:val="22"/>
          <w:lang w:val="en-US"/>
        </w:rPr>
        <w:t xml:space="preserve"> </w:t>
      </w:r>
      <w:r w:rsidR="0086744F" w:rsidRPr="005818DC">
        <w:rPr>
          <w:i/>
          <w:iCs/>
          <w:sz w:val="18"/>
          <w:szCs w:val="22"/>
          <w:lang w:val="en-US"/>
        </w:rPr>
        <w:t xml:space="preserve">using the service request "Create Account / Access for external person" in </w:t>
      </w:r>
      <w:proofErr w:type="spellStart"/>
      <w:r w:rsidR="0086744F" w:rsidRPr="005818DC">
        <w:rPr>
          <w:i/>
          <w:iCs/>
          <w:sz w:val="18"/>
          <w:szCs w:val="22"/>
          <w:lang w:val="en-US"/>
        </w:rPr>
        <w:t>unITe</w:t>
      </w:r>
      <w:proofErr w:type="spellEnd"/>
      <w:r w:rsidR="0086744F" w:rsidRPr="005818DC">
        <w:rPr>
          <w:i/>
          <w:iCs/>
          <w:sz w:val="18"/>
          <w:szCs w:val="22"/>
          <w:lang w:val="en-US"/>
        </w:rPr>
        <w:t>. (external Account only for one year).</w:t>
      </w:r>
    </w:p>
    <w:p w14:paraId="388BD309" w14:textId="77777777" w:rsidR="0086744F" w:rsidRPr="00A15E26" w:rsidRDefault="0086744F" w:rsidP="000B2F50">
      <w:pPr>
        <w:tabs>
          <w:tab w:val="left" w:pos="3010"/>
        </w:tabs>
        <w:spacing w:line="360" w:lineRule="auto"/>
        <w:rPr>
          <w:lang w:val="en-US"/>
        </w:rPr>
      </w:pPr>
    </w:p>
    <w:p w14:paraId="3D218B02" w14:textId="74A941F7" w:rsidR="00AC10CC" w:rsidRPr="00A15E26" w:rsidRDefault="00AC10CC" w:rsidP="00C53B21">
      <w:pPr>
        <w:pStyle w:val="Heading3"/>
        <w:numPr>
          <w:ilvl w:val="0"/>
          <w:numId w:val="38"/>
        </w:numPr>
        <w:tabs>
          <w:tab w:val="num" w:pos="360"/>
        </w:tabs>
        <w:rPr>
          <w:lang w:val="en-US"/>
        </w:rPr>
      </w:pPr>
      <w:r w:rsidRPr="00A15E26">
        <w:rPr>
          <w:sz w:val="22"/>
          <w:szCs w:val="28"/>
          <w:lang w:val="en-US"/>
        </w:rPr>
        <w:t>Contact DRÄXLMAIER on-Site IT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39"/>
        <w:gridCol w:w="2325"/>
        <w:gridCol w:w="3402"/>
        <w:gridCol w:w="2552"/>
      </w:tblGrid>
      <w:tr w:rsidR="00481DC9" w:rsidRPr="00A15E26" w14:paraId="7453A673" w14:textId="2FD42153" w:rsidTr="00CC2445">
        <w:tc>
          <w:tcPr>
            <w:tcW w:w="1639" w:type="dxa"/>
          </w:tcPr>
          <w:p w14:paraId="10CAB685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proofErr w:type="spellStart"/>
            <w:r w:rsidRPr="00A15E26">
              <w:rPr>
                <w:lang w:val="en-US"/>
              </w:rPr>
              <w:t>Vorname</w:t>
            </w:r>
            <w:proofErr w:type="spellEnd"/>
          </w:p>
        </w:tc>
        <w:tc>
          <w:tcPr>
            <w:tcW w:w="2325" w:type="dxa"/>
          </w:tcPr>
          <w:p w14:paraId="4BC8D7C5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proofErr w:type="spellStart"/>
            <w:r w:rsidRPr="00A15E26">
              <w:rPr>
                <w:lang w:val="en-US"/>
              </w:rPr>
              <w:t>Nachname</w:t>
            </w:r>
            <w:proofErr w:type="spellEnd"/>
          </w:p>
        </w:tc>
        <w:tc>
          <w:tcPr>
            <w:tcW w:w="3402" w:type="dxa"/>
          </w:tcPr>
          <w:p w14:paraId="730A7708" w14:textId="6EF149B4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 xml:space="preserve">E-Mail </w:t>
            </w:r>
            <w:r w:rsidR="00CC2445" w:rsidRPr="00A15E26">
              <w:rPr>
                <w:lang w:val="en-US"/>
              </w:rPr>
              <w:t>Address</w:t>
            </w:r>
          </w:p>
        </w:tc>
        <w:tc>
          <w:tcPr>
            <w:tcW w:w="2552" w:type="dxa"/>
          </w:tcPr>
          <w:p w14:paraId="73855F45" w14:textId="3BEDABE4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proofErr w:type="spellStart"/>
            <w:r w:rsidRPr="00A15E26">
              <w:rPr>
                <w:lang w:val="en-US"/>
              </w:rPr>
              <w:t>Tel.N</w:t>
            </w:r>
            <w:r w:rsidR="006C7660">
              <w:rPr>
                <w:lang w:val="en-US"/>
              </w:rPr>
              <w:t>o</w:t>
            </w:r>
            <w:proofErr w:type="spellEnd"/>
            <w:r w:rsidRPr="00A15E26">
              <w:rPr>
                <w:lang w:val="en-US"/>
              </w:rPr>
              <w:t>.</w:t>
            </w:r>
          </w:p>
        </w:tc>
      </w:tr>
      <w:tr w:rsidR="00481DC9" w:rsidRPr="00A15E26" w14:paraId="034624F1" w14:textId="7CA1F5C3" w:rsidTr="00CC2445">
        <w:tc>
          <w:tcPr>
            <w:tcW w:w="1639" w:type="dxa"/>
          </w:tcPr>
          <w:p w14:paraId="623C9E96" w14:textId="45FA4116" w:rsidR="00481DC9" w:rsidRPr="00CC2445" w:rsidRDefault="00D635B6" w:rsidP="003931CD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D1575A">
              <w:rPr>
                <w:rFonts w:asciiTheme="majorHAnsi" w:hAnsiTheme="majorHAnsi" w:cstheme="majorHAnsi"/>
                <w:szCs w:val="20"/>
              </w:rPr>
              <w:t>Nandor</w:t>
            </w:r>
          </w:p>
        </w:tc>
        <w:tc>
          <w:tcPr>
            <w:tcW w:w="2325" w:type="dxa"/>
          </w:tcPr>
          <w:p w14:paraId="4A9CDD06" w14:textId="69259E7D" w:rsidR="00481DC9" w:rsidRPr="00CC2445" w:rsidRDefault="0047659A" w:rsidP="003931CD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D1575A">
              <w:rPr>
                <w:rFonts w:asciiTheme="majorHAnsi" w:hAnsiTheme="majorHAnsi" w:cstheme="majorHAnsi"/>
                <w:szCs w:val="20"/>
              </w:rPr>
              <w:t>Brutler</w:t>
            </w:r>
          </w:p>
        </w:tc>
        <w:tc>
          <w:tcPr>
            <w:tcW w:w="3402" w:type="dxa"/>
          </w:tcPr>
          <w:p w14:paraId="7ED804AB" w14:textId="2E14F1EF" w:rsidR="00481DC9" w:rsidRPr="00CC2445" w:rsidRDefault="00D048F5" w:rsidP="003931CD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D1575A">
              <w:rPr>
                <w:rFonts w:asciiTheme="majorHAnsi" w:hAnsiTheme="majorHAnsi" w:cstheme="majorHAnsi"/>
                <w:szCs w:val="20"/>
              </w:rPr>
              <w:t>nandor.brutler@draexlmaier.com</w:t>
            </w:r>
          </w:p>
        </w:tc>
        <w:tc>
          <w:tcPr>
            <w:tcW w:w="2552" w:type="dxa"/>
          </w:tcPr>
          <w:p w14:paraId="40381DFD" w14:textId="6432CC87" w:rsidR="00481DC9" w:rsidRPr="00CC2445" w:rsidRDefault="00995204" w:rsidP="003931CD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D1575A">
              <w:rPr>
                <w:rFonts w:asciiTheme="majorHAnsi" w:hAnsiTheme="majorHAnsi" w:cstheme="majorHAnsi"/>
                <w:szCs w:val="20"/>
              </w:rPr>
              <w:t>+40799008241</w:t>
            </w:r>
          </w:p>
        </w:tc>
      </w:tr>
      <w:tr w:rsidR="00481DC9" w:rsidRPr="00A15E26" w14:paraId="799F794A" w14:textId="74E2D561" w:rsidTr="00CC2445">
        <w:tc>
          <w:tcPr>
            <w:tcW w:w="1639" w:type="dxa"/>
          </w:tcPr>
          <w:p w14:paraId="7136D20F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325" w:type="dxa"/>
          </w:tcPr>
          <w:p w14:paraId="5F2587C7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3DD6C0B9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552" w:type="dxa"/>
          </w:tcPr>
          <w:p w14:paraId="72AC5478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81DC9" w:rsidRPr="00A15E26" w14:paraId="5BA386A4" w14:textId="31E30D67" w:rsidTr="00CC2445">
        <w:tc>
          <w:tcPr>
            <w:tcW w:w="1639" w:type="dxa"/>
          </w:tcPr>
          <w:p w14:paraId="08245566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325" w:type="dxa"/>
          </w:tcPr>
          <w:p w14:paraId="74ECEE9C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408ADE98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552" w:type="dxa"/>
          </w:tcPr>
          <w:p w14:paraId="2A8A33E1" w14:textId="77777777" w:rsidR="00481DC9" w:rsidRPr="00A15E26" w:rsidRDefault="00481DC9" w:rsidP="003931CD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</w:tbl>
    <w:p w14:paraId="2D91318D" w14:textId="77777777" w:rsidR="00140A0D" w:rsidRPr="00A15E26" w:rsidRDefault="00140A0D" w:rsidP="00492B9D">
      <w:pPr>
        <w:rPr>
          <w:lang w:val="en-US"/>
        </w:rPr>
      </w:pPr>
    </w:p>
    <w:p w14:paraId="6D759876" w14:textId="461F2912" w:rsidR="00FE1F84" w:rsidRPr="00140A0D" w:rsidRDefault="00AC10CC" w:rsidP="00FE1F84">
      <w:pPr>
        <w:pStyle w:val="Heading3"/>
        <w:numPr>
          <w:ilvl w:val="0"/>
          <w:numId w:val="38"/>
        </w:numPr>
        <w:tabs>
          <w:tab w:val="num" w:pos="360"/>
        </w:tabs>
        <w:rPr>
          <w:b w:val="0"/>
          <w:bCs w:val="0"/>
          <w:sz w:val="22"/>
          <w:szCs w:val="28"/>
          <w:lang w:val="en-US"/>
        </w:rPr>
      </w:pPr>
      <w:r w:rsidRPr="00A15E26">
        <w:rPr>
          <w:sz w:val="22"/>
          <w:szCs w:val="28"/>
          <w:lang w:val="en-US"/>
        </w:rPr>
        <w:lastRenderedPageBreak/>
        <w:t>Required machines with remote access</w:t>
      </w:r>
      <w:r w:rsidR="00890A79">
        <w:rPr>
          <w:sz w:val="22"/>
          <w:szCs w:val="28"/>
          <w:lang w:val="en-US"/>
        </w:rPr>
        <w:t xml:space="preserve"> </w:t>
      </w:r>
      <w:r w:rsidR="00890A79" w:rsidRPr="00890A79">
        <w:rPr>
          <w:b w:val="0"/>
          <w:bCs w:val="0"/>
          <w:sz w:val="22"/>
          <w:szCs w:val="28"/>
          <w:lang w:val="en-US"/>
        </w:rPr>
        <w:t>-</w:t>
      </w:r>
      <w:r w:rsidR="00890A79">
        <w:rPr>
          <w:sz w:val="22"/>
          <w:szCs w:val="28"/>
          <w:lang w:val="en-US"/>
        </w:rPr>
        <w:t xml:space="preserve"> </w:t>
      </w:r>
      <w:r w:rsidR="00C61CDB" w:rsidRPr="009B64BC">
        <w:rPr>
          <w:b w:val="0"/>
          <w:bCs w:val="0"/>
          <w:szCs w:val="24"/>
          <w:lang w:val="en-US"/>
        </w:rPr>
        <w:t>fill</w:t>
      </w:r>
      <w:r w:rsidR="00695124" w:rsidRPr="009B64BC">
        <w:rPr>
          <w:b w:val="0"/>
          <w:bCs w:val="0"/>
          <w:szCs w:val="24"/>
          <w:lang w:val="en-US"/>
        </w:rPr>
        <w:t>ed</w:t>
      </w:r>
      <w:r w:rsidR="00C61CDB" w:rsidRPr="009B64BC">
        <w:rPr>
          <w:b w:val="0"/>
          <w:bCs w:val="0"/>
          <w:szCs w:val="24"/>
          <w:lang w:val="en-US"/>
        </w:rPr>
        <w:t xml:space="preserve"> in by external users</w:t>
      </w:r>
    </w:p>
    <w:p w14:paraId="64D806C2" w14:textId="56D86B25" w:rsidR="00143E95" w:rsidRPr="00A15E26" w:rsidRDefault="00143E95" w:rsidP="00662952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>Please enter the machine</w:t>
      </w:r>
      <w:r w:rsidR="00324FA6">
        <w:rPr>
          <w:lang w:val="en-US"/>
        </w:rPr>
        <w:t>/line</w:t>
      </w:r>
      <w:r w:rsidRPr="00A15E26">
        <w:rPr>
          <w:lang w:val="en-US"/>
        </w:rPr>
        <w:t xml:space="preserve"> </w:t>
      </w:r>
      <w:r w:rsidR="00EC15F2">
        <w:rPr>
          <w:lang w:val="en-US"/>
        </w:rPr>
        <w:t xml:space="preserve">(module or the name of the </w:t>
      </w:r>
      <w:proofErr w:type="spellStart"/>
      <w:r w:rsidR="00EC15F2">
        <w:rPr>
          <w:lang w:val="en-US"/>
        </w:rPr>
        <w:t>vpn</w:t>
      </w:r>
      <w:proofErr w:type="spellEnd"/>
      <w:r w:rsidR="00EC15F2">
        <w:rPr>
          <w:lang w:val="en-US"/>
        </w:rPr>
        <w:t xml:space="preserve"> box) </w:t>
      </w:r>
      <w:r w:rsidRPr="00A15E26">
        <w:rPr>
          <w:lang w:val="en-US"/>
        </w:rPr>
        <w:t xml:space="preserve">which should be connected to myRex24 </w:t>
      </w:r>
      <w:r w:rsidR="00A42270">
        <w:rPr>
          <w:lang w:val="en-US"/>
        </w:rPr>
        <w:t xml:space="preserve">portal </w:t>
      </w:r>
      <w:r w:rsidRPr="00A15E26">
        <w:rPr>
          <w:lang w:val="en-US"/>
        </w:rPr>
        <w:t>in order to use</w:t>
      </w:r>
      <w:r w:rsidR="00C626C2">
        <w:rPr>
          <w:lang w:val="en-US"/>
        </w:rPr>
        <w:t xml:space="preserve"> </w:t>
      </w:r>
      <w:r w:rsidR="00BA43D4">
        <w:rPr>
          <w:lang w:val="en-US"/>
        </w:rPr>
        <w:t xml:space="preserve">the </w:t>
      </w:r>
      <w:r w:rsidRPr="00A15E26">
        <w:rPr>
          <w:lang w:val="en-US"/>
        </w:rPr>
        <w:t>remote maintenance.</w:t>
      </w:r>
      <w:r w:rsidR="00974AFB">
        <w:rPr>
          <w:lang w:val="en-US"/>
        </w:rPr>
        <w:t xml:space="preserve"> The</w:t>
      </w:r>
      <w:r w:rsidRPr="00A15E26">
        <w:rPr>
          <w:lang w:val="en-US"/>
        </w:rPr>
        <w:t xml:space="preserve"> only routers of </w:t>
      </w:r>
      <w:proofErr w:type="spellStart"/>
      <w:r w:rsidRPr="00A15E26">
        <w:rPr>
          <w:lang w:val="en-US"/>
        </w:rPr>
        <w:t>Helmholz</w:t>
      </w:r>
      <w:proofErr w:type="spellEnd"/>
      <w:r w:rsidRPr="00A15E26">
        <w:rPr>
          <w:lang w:val="en-US"/>
        </w:rPr>
        <w:t xml:space="preserve"> </w:t>
      </w:r>
      <w:r w:rsidR="00AC10CC" w:rsidRPr="00A15E26">
        <w:rPr>
          <w:lang w:val="en-US"/>
        </w:rPr>
        <w:t>are recommended for</w:t>
      </w:r>
      <w:r w:rsidRPr="00A15E26">
        <w:rPr>
          <w:lang w:val="en-US"/>
        </w:rPr>
        <w:t xml:space="preserve"> establish</w:t>
      </w:r>
      <w:r w:rsidR="00AC10CC" w:rsidRPr="00A15E26">
        <w:rPr>
          <w:lang w:val="en-US"/>
        </w:rPr>
        <w:t>ing</w:t>
      </w:r>
      <w:r w:rsidRPr="00A15E26">
        <w:rPr>
          <w:lang w:val="en-US"/>
        </w:rPr>
        <w:t xml:space="preserve"> a connection.</w:t>
      </w:r>
    </w:p>
    <w:p w14:paraId="7274D600" w14:textId="71CF9F99" w:rsidR="00143E95" w:rsidRPr="00A15E26" w:rsidRDefault="00143E95" w:rsidP="00662952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 xml:space="preserve">The allocation of the </w:t>
      </w:r>
      <w:r w:rsidR="00141EE3">
        <w:rPr>
          <w:lang w:val="en-US"/>
        </w:rPr>
        <w:t xml:space="preserve">Wan </w:t>
      </w:r>
      <w:r w:rsidRPr="00A15E26">
        <w:rPr>
          <w:lang w:val="en-US"/>
        </w:rPr>
        <w:t xml:space="preserve">IP </w:t>
      </w:r>
      <w:r w:rsidR="00D64B57" w:rsidRPr="00A15E26">
        <w:rPr>
          <w:lang w:val="en-US"/>
        </w:rPr>
        <w:t>address</w:t>
      </w:r>
      <w:r w:rsidRPr="00A15E26">
        <w:rPr>
          <w:lang w:val="en-US"/>
        </w:rPr>
        <w:t xml:space="preserve"> in the plant of DRÄXLMAIER, will be done by the IT Operations On-Site team</w:t>
      </w:r>
      <w:r w:rsidR="004E11C6">
        <w:rPr>
          <w:lang w:val="en-US"/>
        </w:rPr>
        <w:t>.</w:t>
      </w:r>
    </w:p>
    <w:p w14:paraId="1AA3CE46" w14:textId="01BEA177" w:rsidR="007727E4" w:rsidRPr="00A15E26" w:rsidRDefault="00AC10CC" w:rsidP="00143E95">
      <w:pPr>
        <w:tabs>
          <w:tab w:val="left" w:pos="3010"/>
        </w:tabs>
        <w:spacing w:line="360" w:lineRule="auto"/>
        <w:rPr>
          <w:b/>
          <w:bCs/>
          <w:lang w:val="en-US"/>
        </w:rPr>
      </w:pPr>
      <w:r w:rsidRPr="00A15E26">
        <w:rPr>
          <w:b/>
          <w:bCs/>
          <w:lang w:val="en-US"/>
        </w:rPr>
        <w:t xml:space="preserve">Please use the </w:t>
      </w:r>
      <w:r w:rsidR="00442D58">
        <w:rPr>
          <w:b/>
          <w:bCs/>
          <w:lang w:val="en-US"/>
        </w:rPr>
        <w:t>N</w:t>
      </w:r>
      <w:r w:rsidRPr="00A15E26">
        <w:rPr>
          <w:b/>
          <w:bCs/>
          <w:lang w:val="en-US"/>
        </w:rPr>
        <w:t>o. from chapter 1 to specify the respective remote access on person level in the column "User no." in chapter 2 and 3.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263"/>
        <w:gridCol w:w="1843"/>
        <w:gridCol w:w="2410"/>
        <w:gridCol w:w="1417"/>
        <w:gridCol w:w="993"/>
        <w:gridCol w:w="1701"/>
      </w:tblGrid>
      <w:tr w:rsidR="00492B9D" w:rsidRPr="00D635B6" w14:paraId="10B028C2" w14:textId="5D945664" w:rsidTr="00D165AA">
        <w:trPr>
          <w:trHeight w:val="722"/>
        </w:trPr>
        <w:tc>
          <w:tcPr>
            <w:tcW w:w="2263" w:type="dxa"/>
          </w:tcPr>
          <w:p w14:paraId="1624DB48" w14:textId="0B8DE00D" w:rsidR="00BD644A" w:rsidRDefault="00BD644A" w:rsidP="00BD644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Machine name</w:t>
            </w:r>
            <w:r>
              <w:rPr>
                <w:lang w:val="en-US"/>
              </w:rPr>
              <w:t>/</w:t>
            </w:r>
            <w:r w:rsidRPr="00C32390">
              <w:rPr>
                <w:lang w:val="en-US"/>
              </w:rPr>
              <w:t>module</w:t>
            </w:r>
            <w:r>
              <w:rPr>
                <w:lang w:val="en-US"/>
              </w:rPr>
              <w:t xml:space="preserve"> </w:t>
            </w:r>
          </w:p>
          <w:p w14:paraId="2278DEFD" w14:textId="1EFD2835" w:rsidR="00492B9D" w:rsidRPr="00A15E26" w:rsidRDefault="00BD644A" w:rsidP="00BD644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941341">
              <w:rPr>
                <w:sz w:val="16"/>
                <w:szCs w:val="20"/>
                <w:lang w:val="en-US"/>
              </w:rPr>
              <w:t xml:space="preserve">(the name of the </w:t>
            </w:r>
            <w:proofErr w:type="spellStart"/>
            <w:r w:rsidRPr="00941341">
              <w:rPr>
                <w:sz w:val="16"/>
                <w:szCs w:val="20"/>
                <w:lang w:val="en-US"/>
              </w:rPr>
              <w:t>vpn</w:t>
            </w:r>
            <w:proofErr w:type="spellEnd"/>
            <w:r w:rsidRPr="00941341">
              <w:rPr>
                <w:sz w:val="16"/>
                <w:szCs w:val="20"/>
                <w:lang w:val="en-US"/>
              </w:rPr>
              <w:t xml:space="preserve"> box that is shown in portal)</w:t>
            </w:r>
          </w:p>
        </w:tc>
        <w:tc>
          <w:tcPr>
            <w:tcW w:w="1843" w:type="dxa"/>
          </w:tcPr>
          <w:p w14:paraId="462EEF78" w14:textId="77777777" w:rsidR="00C1599C" w:rsidRDefault="00FB638C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  <w:p w14:paraId="120F5AFE" w14:textId="1CEFE006" w:rsidR="00492B9D" w:rsidRPr="00A15E26" w:rsidRDefault="00C1599C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="00492B9D" w:rsidRPr="00A15E26">
              <w:rPr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520B4B51" w14:textId="5EF6C59C" w:rsidR="00492B9D" w:rsidRPr="00A15E26" w:rsidRDefault="00492B9D" w:rsidP="00FB638C">
            <w:pPr>
              <w:tabs>
                <w:tab w:val="left" w:pos="3010"/>
              </w:tabs>
              <w:spacing w:line="276" w:lineRule="auto"/>
              <w:rPr>
                <w:color w:val="C00000"/>
                <w:lang w:val="en-US"/>
              </w:rPr>
            </w:pPr>
            <w:r w:rsidRPr="00A15E26">
              <w:rPr>
                <w:color w:val="C00000"/>
                <w:sz w:val="18"/>
                <w:szCs w:val="22"/>
                <w:lang w:val="en-US"/>
              </w:rPr>
              <w:t xml:space="preserve"> </w:t>
            </w:r>
            <w:r>
              <w:rPr>
                <w:color w:val="C00000"/>
                <w:sz w:val="18"/>
                <w:szCs w:val="22"/>
                <w:lang w:val="en-US"/>
              </w:rPr>
              <w:t xml:space="preserve"> </w:t>
            </w:r>
            <w:r w:rsidR="003856F0">
              <w:rPr>
                <w:color w:val="C00000"/>
                <w:sz w:val="18"/>
                <w:szCs w:val="22"/>
                <w:lang w:val="en-US"/>
              </w:rPr>
              <w:t xml:space="preserve">  LAN </w:t>
            </w:r>
            <w:r w:rsidRPr="00A15E26">
              <w:rPr>
                <w:color w:val="C00000"/>
                <w:lang w:val="en-US"/>
              </w:rPr>
              <w:t xml:space="preserve">IP </w:t>
            </w:r>
            <w:r>
              <w:rPr>
                <w:color w:val="C00000"/>
                <w:lang w:val="en-US"/>
              </w:rPr>
              <w:t>address</w:t>
            </w:r>
            <w:r w:rsidR="003856F0">
              <w:rPr>
                <w:color w:val="C00000"/>
                <w:lang w:val="en-US"/>
              </w:rPr>
              <w:t xml:space="preserve"> </w:t>
            </w:r>
          </w:p>
          <w:p w14:paraId="41B45A0A" w14:textId="77777777" w:rsidR="00DC0ECC" w:rsidRDefault="00492B9D" w:rsidP="00FB638C">
            <w:pPr>
              <w:tabs>
                <w:tab w:val="left" w:pos="3010"/>
              </w:tabs>
              <w:spacing w:line="276" w:lineRule="auto"/>
              <w:rPr>
                <w:color w:val="C00000"/>
                <w:lang w:val="en-US"/>
              </w:rPr>
            </w:pPr>
            <w:r w:rsidRPr="00A15E26">
              <w:rPr>
                <w:color w:val="C00000"/>
                <w:lang w:val="en-US"/>
              </w:rPr>
              <w:t xml:space="preserve">   </w:t>
            </w:r>
            <w:r>
              <w:rPr>
                <w:color w:val="C00000"/>
                <w:lang w:val="en-US"/>
              </w:rPr>
              <w:t xml:space="preserve">  </w:t>
            </w:r>
            <w:r w:rsidRPr="00A15E26">
              <w:rPr>
                <w:color w:val="C00000"/>
                <w:lang w:val="en-US"/>
              </w:rPr>
              <w:t xml:space="preserve">of the </w:t>
            </w:r>
            <w:proofErr w:type="spellStart"/>
            <w:r w:rsidRPr="00A15E26">
              <w:rPr>
                <w:color w:val="C00000"/>
                <w:lang w:val="en-US"/>
              </w:rPr>
              <w:t>vpn</w:t>
            </w:r>
            <w:proofErr w:type="spellEnd"/>
            <w:r w:rsidRPr="00A15E26">
              <w:rPr>
                <w:color w:val="C00000"/>
                <w:lang w:val="en-US"/>
              </w:rPr>
              <w:t xml:space="preserve"> box</w:t>
            </w:r>
          </w:p>
          <w:p w14:paraId="722275E5" w14:textId="2EE699E2" w:rsidR="005F1CA1" w:rsidRPr="00FE45E2" w:rsidRDefault="00331321" w:rsidP="00FB638C">
            <w:pPr>
              <w:tabs>
                <w:tab w:val="left" w:pos="3010"/>
              </w:tabs>
              <w:spacing w:line="276" w:lineRule="auto"/>
              <w:rPr>
                <w:color w:val="C00000"/>
                <w:lang w:val="en-US"/>
              </w:rPr>
            </w:pPr>
            <w:r>
              <w:rPr>
                <w:color w:val="C00000"/>
                <w:lang w:val="en-US"/>
              </w:rPr>
              <w:t xml:space="preserve">  </w:t>
            </w:r>
            <w:r w:rsidRPr="00331321">
              <w:rPr>
                <w:color w:val="C00000"/>
                <w:lang w:val="en-US"/>
              </w:rPr>
              <w:t>from machine side</w:t>
            </w:r>
          </w:p>
        </w:tc>
        <w:tc>
          <w:tcPr>
            <w:tcW w:w="1417" w:type="dxa"/>
          </w:tcPr>
          <w:p w14:paraId="7D7075E3" w14:textId="77777777" w:rsidR="00C1599C" w:rsidRDefault="00C1599C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</w:p>
          <w:p w14:paraId="2F11D82A" w14:textId="18E75339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A15E26">
              <w:rPr>
                <w:lang w:val="en-US"/>
              </w:rPr>
              <w:t>Router type</w:t>
            </w:r>
          </w:p>
        </w:tc>
        <w:tc>
          <w:tcPr>
            <w:tcW w:w="993" w:type="dxa"/>
          </w:tcPr>
          <w:p w14:paraId="48845CC2" w14:textId="77777777" w:rsidR="00C1599C" w:rsidRDefault="00C1599C" w:rsidP="0044521A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</w:p>
          <w:p w14:paraId="73B33863" w14:textId="6F7DCF3D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C1599C">
              <w:rPr>
                <w:sz w:val="18"/>
                <w:szCs w:val="22"/>
                <w:lang w:val="en-US"/>
              </w:rPr>
              <w:t>User N</w:t>
            </w:r>
            <w:r w:rsidR="00C1599C" w:rsidRPr="00C1599C">
              <w:rPr>
                <w:sz w:val="18"/>
                <w:szCs w:val="22"/>
                <w:lang w:val="en-US"/>
              </w:rPr>
              <w:t>o.</w:t>
            </w:r>
          </w:p>
        </w:tc>
        <w:tc>
          <w:tcPr>
            <w:tcW w:w="1701" w:type="dxa"/>
          </w:tcPr>
          <w:p w14:paraId="1B29FF05" w14:textId="16E7FC42" w:rsidR="00492B9D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N</w:t>
            </w:r>
            <w:r w:rsidR="00F64EFC">
              <w:rPr>
                <w:sz w:val="16"/>
                <w:szCs w:val="20"/>
                <w:lang w:val="en-US"/>
              </w:rPr>
              <w:t>o</w:t>
            </w:r>
            <w:r>
              <w:rPr>
                <w:sz w:val="16"/>
                <w:szCs w:val="20"/>
                <w:lang w:val="en-US"/>
              </w:rPr>
              <w:t>. of c</w:t>
            </w:r>
            <w:r w:rsidRPr="00492B9D">
              <w:rPr>
                <w:sz w:val="16"/>
                <w:szCs w:val="20"/>
                <w:lang w:val="en-US"/>
              </w:rPr>
              <w:t xml:space="preserve">oncurrent </w:t>
            </w:r>
            <w:r w:rsidR="00C0200C">
              <w:rPr>
                <w:sz w:val="16"/>
                <w:szCs w:val="20"/>
                <w:lang w:val="en-US"/>
              </w:rPr>
              <w:t>active</w:t>
            </w:r>
            <w:r w:rsidRPr="00492B9D">
              <w:rPr>
                <w:sz w:val="16"/>
                <w:szCs w:val="20"/>
                <w:lang w:val="en-US"/>
              </w:rPr>
              <w:t xml:space="preserve"> </w:t>
            </w:r>
            <w:r w:rsidR="00C0200C">
              <w:rPr>
                <w:sz w:val="16"/>
                <w:szCs w:val="20"/>
                <w:lang w:val="en-US"/>
              </w:rPr>
              <w:t>connections</w:t>
            </w:r>
          </w:p>
          <w:p w14:paraId="1EC3167E" w14:textId="47DF5EB1" w:rsidR="00492B9D" w:rsidRPr="00492B9D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 xml:space="preserve"> </w:t>
            </w:r>
            <w:r w:rsidR="00C0200C">
              <w:rPr>
                <w:sz w:val="16"/>
                <w:szCs w:val="20"/>
                <w:lang w:val="en-US"/>
              </w:rPr>
              <w:t xml:space="preserve">  </w:t>
            </w:r>
            <w:r>
              <w:rPr>
                <w:sz w:val="16"/>
                <w:szCs w:val="20"/>
                <w:lang w:val="en-US"/>
              </w:rPr>
              <w:t xml:space="preserve"> -</w:t>
            </w:r>
            <w:r w:rsidRPr="00492B9D">
              <w:rPr>
                <w:sz w:val="16"/>
                <w:szCs w:val="20"/>
                <w:lang w:val="en-US"/>
              </w:rPr>
              <w:t xml:space="preserve">per </w:t>
            </w:r>
            <w:proofErr w:type="spellStart"/>
            <w:r w:rsidRPr="00492B9D">
              <w:rPr>
                <w:sz w:val="16"/>
                <w:szCs w:val="20"/>
                <w:lang w:val="en-US"/>
              </w:rPr>
              <w:t>vpn</w:t>
            </w:r>
            <w:proofErr w:type="spellEnd"/>
            <w:r w:rsidRPr="00492B9D">
              <w:rPr>
                <w:sz w:val="16"/>
                <w:szCs w:val="20"/>
                <w:lang w:val="en-US"/>
              </w:rPr>
              <w:t xml:space="preserve"> box</w:t>
            </w:r>
            <w:r>
              <w:rPr>
                <w:sz w:val="16"/>
                <w:szCs w:val="20"/>
                <w:lang w:val="en-US"/>
              </w:rPr>
              <w:t>-</w:t>
            </w:r>
          </w:p>
        </w:tc>
      </w:tr>
      <w:tr w:rsidR="00492B9D" w:rsidRPr="00A15E26" w14:paraId="45D92C1E" w14:textId="7F614EE9" w:rsidTr="00D165AA">
        <w:trPr>
          <w:trHeight w:val="200"/>
        </w:trPr>
        <w:tc>
          <w:tcPr>
            <w:tcW w:w="2263" w:type="dxa"/>
          </w:tcPr>
          <w:p w14:paraId="51185F2F" w14:textId="75F48A3D" w:rsidR="00492B9D" w:rsidRPr="00A15E26" w:rsidRDefault="00492B9D" w:rsidP="0044521A">
            <w:pPr>
              <w:rPr>
                <w:rFonts w:ascii="Calibri" w:hAnsi="Calibri" w:cs="Calibri"/>
                <w:i/>
                <w:iCs/>
                <w:color w:val="0070C0"/>
                <w:sz w:val="12"/>
                <w:szCs w:val="12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&lt;CLAR-WE-DR0007-BASIS&gt;</w:t>
            </w:r>
          </w:p>
        </w:tc>
        <w:tc>
          <w:tcPr>
            <w:tcW w:w="1843" w:type="dxa"/>
          </w:tcPr>
          <w:p w14:paraId="2F087D92" w14:textId="426F43AD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</w:t>
            </w:r>
            <w:proofErr w:type="spellStart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Standort</w:t>
            </w:r>
            <w:proofErr w:type="spellEnd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Hersteller</w:t>
            </w:r>
            <w:proofErr w:type="spellEnd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, etc.&gt;</w:t>
            </w:r>
          </w:p>
        </w:tc>
        <w:tc>
          <w:tcPr>
            <w:tcW w:w="2410" w:type="dxa"/>
          </w:tcPr>
          <w:p w14:paraId="73C6084D" w14:textId="59F12E64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            &lt;192.168.0.100&gt;</w:t>
            </w:r>
          </w:p>
        </w:tc>
        <w:tc>
          <w:tcPr>
            <w:tcW w:w="1417" w:type="dxa"/>
          </w:tcPr>
          <w:p w14:paraId="0F397001" w14:textId="063DCFA6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</w:t>
            </w:r>
            <w:proofErr w:type="spellStart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Helmholz</w:t>
            </w:r>
            <w:proofErr w:type="spellEnd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REX100 &gt;</w:t>
            </w:r>
          </w:p>
        </w:tc>
        <w:tc>
          <w:tcPr>
            <w:tcW w:w="993" w:type="dxa"/>
          </w:tcPr>
          <w:p w14:paraId="01C18A50" w14:textId="497AEBA4" w:rsidR="00492B9D" w:rsidRPr="00A15E26" w:rsidRDefault="00C0200C" w:rsidP="0044521A">
            <w:pPr>
              <w:tabs>
                <w:tab w:val="left" w:pos="3010"/>
              </w:tabs>
              <w:spacing w:line="360" w:lineRule="auto"/>
              <w:rPr>
                <w:rFonts w:ascii="Calibri" w:hAnsi="Calibri" w:cs="Calibri"/>
                <w:i/>
                <w:iCs/>
                <w:color w:val="0070C0"/>
                <w:sz w:val="12"/>
                <w:szCs w:val="12"/>
                <w:lang w:val="en-US"/>
              </w:rPr>
            </w:pPr>
            <w:r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</w:t>
            </w:r>
            <w:r w:rsidR="00492B9D"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&lt;1, 3, 4&gt;</w:t>
            </w:r>
          </w:p>
        </w:tc>
        <w:tc>
          <w:tcPr>
            <w:tcW w:w="1701" w:type="dxa"/>
          </w:tcPr>
          <w:p w14:paraId="531D353B" w14:textId="2CBB9777" w:rsidR="00492B9D" w:rsidRPr="00CC2445" w:rsidRDefault="00492B9D" w:rsidP="0044521A">
            <w:pPr>
              <w:tabs>
                <w:tab w:val="left" w:pos="3010"/>
              </w:tabs>
              <w:spacing w:line="360" w:lineRule="auto"/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</w:pPr>
            <w:r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      </w:t>
            </w:r>
            <w:r w:rsidR="00C0200C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  </w:t>
            </w:r>
            <w:r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</w:t>
            </w:r>
            <w:r w:rsidRPr="00492B9D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&lt;1</w:t>
            </w:r>
            <w:r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,2,3,</w:t>
            </w:r>
            <w:r w:rsidRPr="00492B9D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&gt;</w:t>
            </w:r>
          </w:p>
        </w:tc>
      </w:tr>
      <w:tr w:rsidR="00492B9D" w:rsidRPr="00A15E26" w14:paraId="71BFDC6E" w14:textId="21A3D767" w:rsidTr="00D165AA">
        <w:trPr>
          <w:trHeight w:val="278"/>
        </w:trPr>
        <w:tc>
          <w:tcPr>
            <w:tcW w:w="2263" w:type="dxa"/>
          </w:tcPr>
          <w:p w14:paraId="377E5C62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5AADB25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06A5CF1F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2077FFA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5558FD98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58B5580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20EB3F78" w14:textId="2D35A169" w:rsidTr="00D165AA">
        <w:trPr>
          <w:trHeight w:val="291"/>
        </w:trPr>
        <w:tc>
          <w:tcPr>
            <w:tcW w:w="2263" w:type="dxa"/>
          </w:tcPr>
          <w:p w14:paraId="04DEA970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6D16EA61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232A7585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EEB47A9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1328D7CB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D7DFE26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354DB252" w14:textId="653FF04F" w:rsidTr="00D165AA">
        <w:trPr>
          <w:trHeight w:val="291"/>
        </w:trPr>
        <w:tc>
          <w:tcPr>
            <w:tcW w:w="2263" w:type="dxa"/>
          </w:tcPr>
          <w:p w14:paraId="486EA579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7CF011A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3B6A1CBC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0DD2D6A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70242288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0F2F7EA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1A755885" w14:textId="5F88B792" w:rsidTr="00D165AA">
        <w:trPr>
          <w:trHeight w:val="291"/>
        </w:trPr>
        <w:tc>
          <w:tcPr>
            <w:tcW w:w="2263" w:type="dxa"/>
          </w:tcPr>
          <w:p w14:paraId="00BEB176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EAA9BCA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62275665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A2A4702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2F2DF82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AF745EA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482AD2B4" w14:textId="25340049" w:rsidTr="00D165AA">
        <w:trPr>
          <w:trHeight w:val="291"/>
        </w:trPr>
        <w:tc>
          <w:tcPr>
            <w:tcW w:w="2263" w:type="dxa"/>
          </w:tcPr>
          <w:p w14:paraId="22D19513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D50BA90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7D121D25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3AF517CB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79E8A41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56FBBC45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492B9D" w:rsidRPr="00A15E26" w14:paraId="3E4258A0" w14:textId="0880B9D8" w:rsidTr="00D165AA">
        <w:trPr>
          <w:trHeight w:val="278"/>
        </w:trPr>
        <w:tc>
          <w:tcPr>
            <w:tcW w:w="2263" w:type="dxa"/>
          </w:tcPr>
          <w:p w14:paraId="2DE21D3B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688321B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41F70F33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3E0EE5C1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5C90E8DD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D664E10" w14:textId="77777777" w:rsidR="00492B9D" w:rsidRPr="00A15E26" w:rsidRDefault="00492B9D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666640" w:rsidRPr="00A15E26" w14:paraId="210853C5" w14:textId="77777777" w:rsidTr="00D165AA">
        <w:trPr>
          <w:trHeight w:val="278"/>
        </w:trPr>
        <w:tc>
          <w:tcPr>
            <w:tcW w:w="2263" w:type="dxa"/>
          </w:tcPr>
          <w:p w14:paraId="0B16D24B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58E43F1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3DD12CF9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CB71DAF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7FA7228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DFA291F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666640" w:rsidRPr="00A15E26" w14:paraId="60719231" w14:textId="77777777" w:rsidTr="00D165AA">
        <w:trPr>
          <w:trHeight w:val="278"/>
        </w:trPr>
        <w:tc>
          <w:tcPr>
            <w:tcW w:w="2263" w:type="dxa"/>
          </w:tcPr>
          <w:p w14:paraId="5782674F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0C22B20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73FD33E7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3BD177C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183ABF8C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0D32CFC" w14:textId="77777777" w:rsidR="00666640" w:rsidRPr="00A15E26" w:rsidRDefault="00666640" w:rsidP="0044521A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</w:tbl>
    <w:p w14:paraId="253A923A" w14:textId="68500397" w:rsidR="009371CA" w:rsidRDefault="008C5386" w:rsidP="00CF3645">
      <w:pPr>
        <w:tabs>
          <w:tab w:val="left" w:pos="3010"/>
        </w:tabs>
        <w:spacing w:line="276" w:lineRule="auto"/>
        <w:rPr>
          <w:sz w:val="18"/>
          <w:szCs w:val="22"/>
          <w:lang w:val="en-US"/>
        </w:rPr>
      </w:pPr>
      <w:r w:rsidRPr="00057FA3">
        <w:rPr>
          <w:sz w:val="18"/>
          <w:szCs w:val="22"/>
          <w:lang w:val="en-US"/>
        </w:rPr>
        <w:t>*</w:t>
      </w:r>
      <w:r w:rsidR="00A735F0" w:rsidRPr="00F14916">
        <w:rPr>
          <w:sz w:val="18"/>
          <w:szCs w:val="22"/>
          <w:lang w:val="en-US"/>
        </w:rPr>
        <w:t>N</w:t>
      </w:r>
      <w:r w:rsidR="00C676C9" w:rsidRPr="00F14916">
        <w:rPr>
          <w:sz w:val="18"/>
          <w:szCs w:val="22"/>
          <w:lang w:val="en-US"/>
        </w:rPr>
        <w:t xml:space="preserve">umber </w:t>
      </w:r>
      <w:r w:rsidR="00A735F0" w:rsidRPr="00F14916">
        <w:rPr>
          <w:sz w:val="18"/>
          <w:szCs w:val="22"/>
          <w:lang w:val="en-US"/>
        </w:rPr>
        <w:t>of concurrent active connections</w:t>
      </w:r>
      <w:r w:rsidR="00813736">
        <w:rPr>
          <w:sz w:val="18"/>
          <w:szCs w:val="22"/>
          <w:lang w:val="en-US"/>
        </w:rPr>
        <w:t xml:space="preserve"> means that</w:t>
      </w:r>
      <w:r w:rsidR="0041095E">
        <w:rPr>
          <w:sz w:val="18"/>
          <w:szCs w:val="22"/>
          <w:lang w:val="en-US"/>
        </w:rPr>
        <w:t xml:space="preserve"> different users</w:t>
      </w:r>
      <w:r w:rsidR="00B30BCC">
        <w:rPr>
          <w:sz w:val="18"/>
          <w:szCs w:val="22"/>
          <w:lang w:val="en-US"/>
        </w:rPr>
        <w:t xml:space="preserve"> </w:t>
      </w:r>
      <w:r w:rsidR="0041095E">
        <w:rPr>
          <w:sz w:val="18"/>
          <w:szCs w:val="22"/>
          <w:lang w:val="en-US"/>
        </w:rPr>
        <w:t xml:space="preserve">can </w:t>
      </w:r>
      <w:r w:rsidRPr="00F12CEB">
        <w:rPr>
          <w:sz w:val="18"/>
          <w:szCs w:val="22"/>
          <w:lang w:val="en-US"/>
        </w:rPr>
        <w:t xml:space="preserve">use simultaneous </w:t>
      </w:r>
      <w:proofErr w:type="spellStart"/>
      <w:r w:rsidR="00057FA3">
        <w:rPr>
          <w:sz w:val="18"/>
          <w:szCs w:val="22"/>
          <w:lang w:val="en-US"/>
        </w:rPr>
        <w:t>vpn</w:t>
      </w:r>
      <w:proofErr w:type="spellEnd"/>
      <w:r w:rsidR="00057FA3">
        <w:rPr>
          <w:sz w:val="18"/>
          <w:szCs w:val="22"/>
          <w:lang w:val="en-US"/>
        </w:rPr>
        <w:t xml:space="preserve"> </w:t>
      </w:r>
      <w:r w:rsidRPr="00F12CEB">
        <w:rPr>
          <w:sz w:val="18"/>
          <w:szCs w:val="22"/>
          <w:lang w:val="en-US"/>
        </w:rPr>
        <w:t xml:space="preserve">connections on the </w:t>
      </w:r>
      <w:r w:rsidR="00F12CEB" w:rsidRPr="00F12CEB">
        <w:rPr>
          <w:sz w:val="18"/>
          <w:szCs w:val="22"/>
          <w:lang w:val="en-US"/>
        </w:rPr>
        <w:t xml:space="preserve">same </w:t>
      </w:r>
      <w:proofErr w:type="spellStart"/>
      <w:r w:rsidR="00F12CEB" w:rsidRPr="00F12CEB">
        <w:rPr>
          <w:sz w:val="18"/>
          <w:szCs w:val="22"/>
          <w:lang w:val="en-US"/>
        </w:rPr>
        <w:t>vpn</w:t>
      </w:r>
      <w:proofErr w:type="spellEnd"/>
      <w:r w:rsidR="00F12CEB" w:rsidRPr="00F12CEB">
        <w:rPr>
          <w:sz w:val="18"/>
          <w:szCs w:val="22"/>
          <w:lang w:val="en-US"/>
        </w:rPr>
        <w:t xml:space="preserve"> box</w:t>
      </w:r>
      <w:r w:rsidR="00813736">
        <w:rPr>
          <w:sz w:val="18"/>
          <w:szCs w:val="22"/>
          <w:lang w:val="en-US"/>
        </w:rPr>
        <w:t>-</w:t>
      </w:r>
      <w:r w:rsidR="005F744B">
        <w:rPr>
          <w:sz w:val="18"/>
          <w:szCs w:val="22"/>
          <w:lang w:val="en-US"/>
        </w:rPr>
        <w:t xml:space="preserve"> </w:t>
      </w:r>
      <w:r w:rsidR="00ED14F1">
        <w:rPr>
          <w:sz w:val="18"/>
          <w:szCs w:val="22"/>
          <w:lang w:val="en-US"/>
        </w:rPr>
        <w:t xml:space="preserve">it </w:t>
      </w:r>
      <w:r w:rsidR="005F744B">
        <w:rPr>
          <w:sz w:val="18"/>
          <w:szCs w:val="22"/>
          <w:lang w:val="en-US"/>
        </w:rPr>
        <w:t xml:space="preserve">will be </w:t>
      </w:r>
      <w:r w:rsidR="00E41ADB">
        <w:rPr>
          <w:sz w:val="18"/>
          <w:szCs w:val="22"/>
          <w:lang w:val="en-US"/>
        </w:rPr>
        <w:t>filled in</w:t>
      </w:r>
      <w:r w:rsidR="00813736" w:rsidRPr="00813736">
        <w:rPr>
          <w:sz w:val="18"/>
          <w:szCs w:val="22"/>
          <w:lang w:val="en-US"/>
        </w:rPr>
        <w:t xml:space="preserve"> only if is needed</w:t>
      </w:r>
      <w:r w:rsidR="00813736">
        <w:rPr>
          <w:sz w:val="18"/>
          <w:szCs w:val="22"/>
          <w:lang w:val="en-US"/>
        </w:rPr>
        <w:t>.</w:t>
      </w:r>
      <w:r w:rsidR="004B0BE1">
        <w:rPr>
          <w:sz w:val="18"/>
          <w:szCs w:val="22"/>
          <w:lang w:val="en-US"/>
        </w:rPr>
        <w:t xml:space="preserve"> (*see point</w:t>
      </w:r>
      <w:r w:rsidR="00981CFA">
        <w:rPr>
          <w:sz w:val="18"/>
          <w:szCs w:val="22"/>
          <w:lang w:val="en-US"/>
        </w:rPr>
        <w:t xml:space="preserve"> </w:t>
      </w:r>
      <w:r w:rsidR="004B0BE1">
        <w:rPr>
          <w:sz w:val="18"/>
          <w:szCs w:val="22"/>
          <w:lang w:val="en-US"/>
        </w:rPr>
        <w:t>3.1 from manual)</w:t>
      </w:r>
    </w:p>
    <w:p w14:paraId="50021464" w14:textId="77777777" w:rsidR="0098313D" w:rsidRDefault="0098313D" w:rsidP="00CF3645">
      <w:pPr>
        <w:tabs>
          <w:tab w:val="left" w:pos="3010"/>
        </w:tabs>
        <w:spacing w:line="276" w:lineRule="auto"/>
        <w:rPr>
          <w:sz w:val="18"/>
          <w:szCs w:val="22"/>
          <w:lang w:val="en-US"/>
        </w:rPr>
      </w:pPr>
    </w:p>
    <w:p w14:paraId="09569FB7" w14:textId="77777777" w:rsidR="008A564B" w:rsidRPr="00F12CEB" w:rsidRDefault="008A564B" w:rsidP="00CF3645">
      <w:pPr>
        <w:tabs>
          <w:tab w:val="left" w:pos="3010"/>
        </w:tabs>
        <w:spacing w:line="276" w:lineRule="auto"/>
        <w:rPr>
          <w:sz w:val="18"/>
          <w:szCs w:val="22"/>
          <w:lang w:val="en-US"/>
        </w:rPr>
      </w:pPr>
    </w:p>
    <w:p w14:paraId="7D68C8FB" w14:textId="55F906A3" w:rsidR="0098313D" w:rsidRPr="00981CFA" w:rsidRDefault="006B4BE2" w:rsidP="0098313D">
      <w:pPr>
        <w:pStyle w:val="Heading3"/>
        <w:numPr>
          <w:ilvl w:val="0"/>
          <w:numId w:val="38"/>
        </w:numPr>
        <w:tabs>
          <w:tab w:val="num" w:pos="360"/>
        </w:tabs>
        <w:spacing w:before="0" w:after="0" w:line="276" w:lineRule="auto"/>
        <w:rPr>
          <w:b w:val="0"/>
          <w:bCs w:val="0"/>
          <w:szCs w:val="24"/>
          <w:lang w:val="en-US"/>
        </w:rPr>
      </w:pPr>
      <w:r w:rsidRPr="002A4B77">
        <w:rPr>
          <w:sz w:val="22"/>
          <w:szCs w:val="28"/>
          <w:lang w:val="en-US"/>
        </w:rPr>
        <w:t xml:space="preserve">Required connected components </w:t>
      </w:r>
      <w:r w:rsidRPr="009F38AA">
        <w:rPr>
          <w:b w:val="0"/>
          <w:bCs w:val="0"/>
          <w:szCs w:val="24"/>
          <w:lang w:val="en-US"/>
        </w:rPr>
        <w:t xml:space="preserve">(affiliated devices of </w:t>
      </w:r>
      <w:r w:rsidR="002A4B77" w:rsidRPr="009F38AA">
        <w:rPr>
          <w:b w:val="0"/>
          <w:bCs w:val="0"/>
          <w:szCs w:val="24"/>
          <w:lang w:val="en-US"/>
        </w:rPr>
        <w:t>the machine</w:t>
      </w:r>
      <w:r w:rsidRPr="009F38AA">
        <w:rPr>
          <w:b w:val="0"/>
          <w:bCs w:val="0"/>
          <w:szCs w:val="24"/>
          <w:lang w:val="en-US"/>
        </w:rPr>
        <w:t>)</w:t>
      </w:r>
      <w:r w:rsidR="00FE1F84" w:rsidRPr="00890A79">
        <w:rPr>
          <w:b w:val="0"/>
          <w:bCs w:val="0"/>
          <w:szCs w:val="24"/>
          <w:lang w:val="en-US"/>
        </w:rPr>
        <w:t xml:space="preserve"> </w:t>
      </w:r>
      <w:r w:rsidR="00695124" w:rsidRPr="00D635B6">
        <w:rPr>
          <w:b w:val="0"/>
          <w:bCs w:val="0"/>
          <w:lang w:val="en-US"/>
        </w:rPr>
        <w:t>-</w:t>
      </w:r>
      <w:r w:rsidR="00FE1F84" w:rsidRPr="00D635B6">
        <w:rPr>
          <w:b w:val="0"/>
          <w:bCs w:val="0"/>
          <w:lang w:val="en-US"/>
        </w:rPr>
        <w:t xml:space="preserve"> </w:t>
      </w:r>
      <w:r w:rsidR="00695124" w:rsidRPr="00981CFA">
        <w:rPr>
          <w:b w:val="0"/>
          <w:bCs w:val="0"/>
          <w:szCs w:val="24"/>
          <w:lang w:val="en-US"/>
        </w:rPr>
        <w:t>filled in by external users o</w:t>
      </w:r>
      <w:r w:rsidR="002A4B77" w:rsidRPr="00981CFA">
        <w:rPr>
          <w:b w:val="0"/>
          <w:bCs w:val="0"/>
          <w:szCs w:val="24"/>
          <w:lang w:val="en-US"/>
        </w:rPr>
        <w:t xml:space="preserve">nly if </w:t>
      </w:r>
      <w:r w:rsidR="002A4B77" w:rsidRPr="00981CFA">
        <w:rPr>
          <w:szCs w:val="24"/>
          <w:lang w:val="en-US"/>
        </w:rPr>
        <w:t>Web2Go</w:t>
      </w:r>
      <w:r w:rsidR="002A4B77" w:rsidRPr="00981CFA">
        <w:rPr>
          <w:b w:val="0"/>
          <w:bCs w:val="0"/>
          <w:szCs w:val="24"/>
          <w:lang w:val="en-US"/>
        </w:rPr>
        <w:t xml:space="preserve"> feature </w:t>
      </w:r>
      <w:r w:rsidR="001C7023" w:rsidRPr="00981CFA">
        <w:rPr>
          <w:b w:val="0"/>
          <w:bCs w:val="0"/>
          <w:szCs w:val="24"/>
          <w:lang w:val="en-US"/>
        </w:rPr>
        <w:t xml:space="preserve">of RSP </w:t>
      </w:r>
      <w:r w:rsidR="003E203F" w:rsidRPr="00981CFA">
        <w:rPr>
          <w:b w:val="0"/>
          <w:bCs w:val="0"/>
          <w:szCs w:val="24"/>
          <w:lang w:val="en-US"/>
        </w:rPr>
        <w:t>is used</w:t>
      </w:r>
      <w:r w:rsidR="002A4B77" w:rsidRPr="00981CFA">
        <w:rPr>
          <w:b w:val="0"/>
          <w:bCs w:val="0"/>
          <w:szCs w:val="24"/>
          <w:lang w:val="en-US"/>
        </w:rPr>
        <w:t>.</w:t>
      </w:r>
    </w:p>
    <w:p w14:paraId="780BEFDA" w14:textId="36019436" w:rsidR="0075295F" w:rsidRDefault="0075295F" w:rsidP="00662952">
      <w:pPr>
        <w:tabs>
          <w:tab w:val="left" w:pos="3010"/>
        </w:tabs>
        <w:spacing w:line="360" w:lineRule="auto"/>
        <w:rPr>
          <w:lang w:val="en-US"/>
        </w:rPr>
      </w:pPr>
      <w:r w:rsidRPr="0075295F">
        <w:rPr>
          <w:lang w:val="en-US"/>
        </w:rPr>
        <w:t xml:space="preserve">This point is only required </w:t>
      </w:r>
      <w:r w:rsidR="0010139F">
        <w:rPr>
          <w:lang w:val="en-US"/>
        </w:rPr>
        <w:t xml:space="preserve">if in addition </w:t>
      </w:r>
      <w:r w:rsidR="00CA7ACD">
        <w:rPr>
          <w:lang w:val="en-US"/>
        </w:rPr>
        <w:t xml:space="preserve">to </w:t>
      </w:r>
      <w:r w:rsidR="00E26665">
        <w:rPr>
          <w:lang w:val="en-US"/>
        </w:rPr>
        <w:t xml:space="preserve">the VPN connection will be used </w:t>
      </w:r>
      <w:r w:rsidRPr="0075295F">
        <w:rPr>
          <w:lang w:val="en-US"/>
        </w:rPr>
        <w:t xml:space="preserve"> a web connection</w:t>
      </w:r>
      <w:r w:rsidR="001E09B5">
        <w:rPr>
          <w:lang w:val="en-US"/>
        </w:rPr>
        <w:t xml:space="preserve"> (</w:t>
      </w:r>
      <w:r w:rsidRPr="0075295F">
        <w:rPr>
          <w:lang w:val="en-US"/>
        </w:rPr>
        <w:t>web2go). Web2Go is different from the VPN connection which is the “standard” method of this RSP (Remote Service Platform).</w:t>
      </w:r>
      <w:r w:rsidR="00E6761E">
        <w:rPr>
          <w:lang w:val="en-US"/>
        </w:rPr>
        <w:t xml:space="preserve"> </w:t>
      </w:r>
      <w:r w:rsidR="00122C7E" w:rsidRPr="00E6761E">
        <w:rPr>
          <w:i/>
          <w:iCs/>
          <w:lang w:val="en-US"/>
        </w:rPr>
        <w:t>D</w:t>
      </w:r>
      <w:r w:rsidR="00EC1E1C" w:rsidRPr="00E6761E">
        <w:rPr>
          <w:i/>
          <w:iCs/>
          <w:lang w:val="en-US"/>
        </w:rPr>
        <w:t xml:space="preserve">etails about web2go can be </w:t>
      </w:r>
      <w:r w:rsidR="00A026EA" w:rsidRPr="00E6761E">
        <w:rPr>
          <w:i/>
          <w:iCs/>
          <w:lang w:val="en-US"/>
        </w:rPr>
        <w:t>found</w:t>
      </w:r>
      <w:r w:rsidR="00D26A8B" w:rsidRPr="00E6761E">
        <w:rPr>
          <w:i/>
          <w:iCs/>
          <w:lang w:val="en-US"/>
        </w:rPr>
        <w:t xml:space="preserve"> in</w:t>
      </w:r>
      <w:r w:rsidR="00122C7E" w:rsidRPr="00E6761E">
        <w:rPr>
          <w:i/>
          <w:iCs/>
          <w:lang w:val="en-US"/>
        </w:rPr>
        <w:t xml:space="preserve"> </w:t>
      </w:r>
      <w:r w:rsidR="00A026EA" w:rsidRPr="00E6761E">
        <w:rPr>
          <w:i/>
          <w:iCs/>
          <w:lang w:val="en-US"/>
        </w:rPr>
        <w:t>the</w:t>
      </w:r>
      <w:r w:rsidR="00D26A8B" w:rsidRPr="00E6761E">
        <w:rPr>
          <w:i/>
          <w:iCs/>
          <w:lang w:val="en-US"/>
        </w:rPr>
        <w:t xml:space="preserve"> </w:t>
      </w:r>
      <w:proofErr w:type="spellStart"/>
      <w:r w:rsidR="00D26A8B" w:rsidRPr="00E6761E">
        <w:rPr>
          <w:i/>
          <w:iCs/>
          <w:lang w:val="en-US"/>
        </w:rPr>
        <w:t>Manual_Remote_maintenance</w:t>
      </w:r>
      <w:proofErr w:type="spellEnd"/>
      <w:r w:rsidR="00A026EA" w:rsidRPr="00E6761E">
        <w:rPr>
          <w:i/>
          <w:iCs/>
          <w:lang w:val="en-US"/>
        </w:rPr>
        <w:t xml:space="preserve"> for external users</w:t>
      </w:r>
      <w:r w:rsidR="00A026EA">
        <w:rPr>
          <w:lang w:val="en-US"/>
        </w:rPr>
        <w:t>.</w:t>
      </w:r>
    </w:p>
    <w:p w14:paraId="10A4C022" w14:textId="1479D586" w:rsidR="009371CA" w:rsidRPr="00A15E26" w:rsidRDefault="009371CA" w:rsidP="00662952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lang w:val="en-US"/>
        </w:rPr>
        <w:t>Please enter the specific information for each device</w:t>
      </w:r>
      <w:r w:rsidR="002A3B8C">
        <w:rPr>
          <w:lang w:val="en-US"/>
        </w:rPr>
        <w:t xml:space="preserve"> of the machine</w:t>
      </w:r>
      <w:r w:rsidR="00976E8E">
        <w:rPr>
          <w:lang w:val="en-US"/>
        </w:rPr>
        <w:t xml:space="preserve"> </w:t>
      </w:r>
      <w:r w:rsidR="00976E8E" w:rsidRPr="00976E8E">
        <w:rPr>
          <w:lang w:val="en-US"/>
        </w:rPr>
        <w:t>(</w:t>
      </w:r>
      <w:proofErr w:type="spellStart"/>
      <w:r w:rsidR="00976E8E" w:rsidRPr="00976E8E">
        <w:rPr>
          <w:lang w:val="en-US"/>
        </w:rPr>
        <w:t>f.e</w:t>
      </w:r>
      <w:proofErr w:type="spellEnd"/>
      <w:r w:rsidR="00976E8E" w:rsidRPr="00976E8E">
        <w:rPr>
          <w:lang w:val="en-US"/>
        </w:rPr>
        <w:t>. HMI, PC, Camera</w:t>
      </w:r>
      <w:r w:rsidR="00352879">
        <w:rPr>
          <w:lang w:val="en-US"/>
        </w:rPr>
        <w:t>,</w:t>
      </w:r>
      <w:r w:rsidR="0062218E">
        <w:rPr>
          <w:lang w:val="en-US"/>
        </w:rPr>
        <w:t xml:space="preserve"> Server</w:t>
      </w:r>
      <w:r w:rsidR="00976E8E">
        <w:rPr>
          <w:lang w:val="en-US"/>
        </w:rPr>
        <w:t>)</w:t>
      </w:r>
      <w:r w:rsidRPr="00A15E26">
        <w:rPr>
          <w:lang w:val="en-US"/>
        </w:rPr>
        <w:t xml:space="preserve">, which should be </w:t>
      </w:r>
      <w:r w:rsidR="000B7520">
        <w:rPr>
          <w:lang w:val="en-US"/>
        </w:rPr>
        <w:t>accessed via web2go</w:t>
      </w:r>
      <w:r w:rsidRPr="00A15E26">
        <w:rPr>
          <w:lang w:val="en-US"/>
        </w:rPr>
        <w:t>.</w:t>
      </w:r>
    </w:p>
    <w:p w14:paraId="61A4656E" w14:textId="562E6A53" w:rsidR="009371CA" w:rsidRPr="00A15E26" w:rsidRDefault="00AC10CC" w:rsidP="009371CA">
      <w:pPr>
        <w:tabs>
          <w:tab w:val="left" w:pos="3010"/>
        </w:tabs>
        <w:spacing w:line="360" w:lineRule="auto"/>
        <w:rPr>
          <w:lang w:val="en-US"/>
        </w:rPr>
      </w:pPr>
      <w:r w:rsidRPr="00A15E26">
        <w:rPr>
          <w:b/>
          <w:bCs/>
          <w:lang w:val="en-US"/>
        </w:rPr>
        <w:t xml:space="preserve">Please use the </w:t>
      </w:r>
      <w:r w:rsidR="00BA4E3E">
        <w:rPr>
          <w:b/>
          <w:bCs/>
          <w:lang w:val="en-US"/>
        </w:rPr>
        <w:t>N</w:t>
      </w:r>
      <w:r w:rsidRPr="00A15E26">
        <w:rPr>
          <w:b/>
          <w:bCs/>
          <w:lang w:val="en-US"/>
        </w:rPr>
        <w:t>o. from chapter 1 to specify the respective remote access on person level in the column "User no." in chapter 2 and 3.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38"/>
        <w:gridCol w:w="1843"/>
        <w:gridCol w:w="2084"/>
        <w:gridCol w:w="1318"/>
        <w:gridCol w:w="2268"/>
        <w:gridCol w:w="992"/>
      </w:tblGrid>
      <w:tr w:rsidR="00CC2445" w:rsidRPr="00A15E26" w14:paraId="21AD2262" w14:textId="5D3D34B8" w:rsidTr="00CC2445">
        <w:trPr>
          <w:trHeight w:val="490"/>
        </w:trPr>
        <w:tc>
          <w:tcPr>
            <w:tcW w:w="1838" w:type="dxa"/>
          </w:tcPr>
          <w:p w14:paraId="6A5E9116" w14:textId="77777777" w:rsidR="00AF1F13" w:rsidRDefault="00AF1F13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</w:p>
          <w:p w14:paraId="0F8457E3" w14:textId="1279EBFA" w:rsidR="00CC2445" w:rsidRPr="00CC2445" w:rsidRDefault="00CC2445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highlight w:val="yellow"/>
                <w:lang w:val="en-US"/>
              </w:rPr>
            </w:pPr>
            <w:r w:rsidRPr="00CC2445">
              <w:rPr>
                <w:sz w:val="18"/>
                <w:szCs w:val="22"/>
                <w:lang w:val="en-US"/>
              </w:rPr>
              <w:t>Machine name on the Portal</w:t>
            </w:r>
          </w:p>
        </w:tc>
        <w:tc>
          <w:tcPr>
            <w:tcW w:w="1843" w:type="dxa"/>
          </w:tcPr>
          <w:p w14:paraId="07EC10A0" w14:textId="77777777" w:rsidR="00AF1F13" w:rsidRDefault="00AF1F13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</w:p>
          <w:p w14:paraId="5B9D73FA" w14:textId="77777777" w:rsidR="00AF1F13" w:rsidRDefault="00AF1F13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</w:p>
          <w:p w14:paraId="632C6A9E" w14:textId="2586BE5B" w:rsidR="00CC2445" w:rsidRPr="00CC2445" w:rsidRDefault="00AF1F13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 xml:space="preserve">   </w:t>
            </w:r>
            <w:r w:rsidR="00FF1509">
              <w:rPr>
                <w:sz w:val="18"/>
                <w:szCs w:val="22"/>
                <w:lang w:val="en-US"/>
              </w:rPr>
              <w:t xml:space="preserve"> </w:t>
            </w:r>
            <w:r>
              <w:rPr>
                <w:sz w:val="18"/>
                <w:szCs w:val="22"/>
                <w:lang w:val="en-US"/>
              </w:rPr>
              <w:t xml:space="preserve"> </w:t>
            </w:r>
            <w:r w:rsidR="00CC2445" w:rsidRPr="00CC2445">
              <w:rPr>
                <w:sz w:val="18"/>
                <w:szCs w:val="22"/>
                <w:lang w:val="en-US"/>
              </w:rPr>
              <w:t>Description</w:t>
            </w:r>
          </w:p>
        </w:tc>
        <w:tc>
          <w:tcPr>
            <w:tcW w:w="2084" w:type="dxa"/>
          </w:tcPr>
          <w:p w14:paraId="4E3FDD07" w14:textId="77777777" w:rsidR="00AF1F13" w:rsidRDefault="00CC2445" w:rsidP="0094295A">
            <w:pPr>
              <w:tabs>
                <w:tab w:val="left" w:pos="3010"/>
              </w:tabs>
              <w:spacing w:line="360" w:lineRule="auto"/>
              <w:rPr>
                <w:color w:val="C00000"/>
                <w:sz w:val="18"/>
                <w:szCs w:val="18"/>
                <w:lang w:val="en-US"/>
              </w:rPr>
            </w:pPr>
            <w:r w:rsidRPr="00CC2445">
              <w:rPr>
                <w:color w:val="C00000"/>
                <w:sz w:val="18"/>
                <w:szCs w:val="18"/>
                <w:lang w:val="en-US"/>
              </w:rPr>
              <w:t xml:space="preserve">  </w:t>
            </w:r>
          </w:p>
          <w:p w14:paraId="6921C5B8" w14:textId="5EE0099B" w:rsidR="00CC2445" w:rsidRPr="00CC2445" w:rsidRDefault="00AF1F13" w:rsidP="0094295A">
            <w:pPr>
              <w:tabs>
                <w:tab w:val="left" w:pos="3010"/>
              </w:tabs>
              <w:spacing w:line="360" w:lineRule="auto"/>
              <w:rPr>
                <w:color w:val="C00000"/>
                <w:sz w:val="18"/>
                <w:szCs w:val="18"/>
                <w:lang w:val="en-US"/>
              </w:rPr>
            </w:pPr>
            <w:r>
              <w:rPr>
                <w:color w:val="C00000"/>
                <w:sz w:val="18"/>
                <w:szCs w:val="18"/>
                <w:lang w:val="en-US"/>
              </w:rPr>
              <w:t xml:space="preserve">   </w:t>
            </w:r>
            <w:r w:rsidR="008248D5">
              <w:rPr>
                <w:color w:val="C00000"/>
                <w:sz w:val="18"/>
                <w:szCs w:val="18"/>
                <w:lang w:val="en-US"/>
              </w:rPr>
              <w:t>LAN</w:t>
            </w:r>
            <w:r w:rsidR="00CC2445" w:rsidRPr="00CC2445">
              <w:rPr>
                <w:color w:val="C00000"/>
                <w:sz w:val="18"/>
                <w:szCs w:val="18"/>
                <w:lang w:val="en-US"/>
              </w:rPr>
              <w:t xml:space="preserve"> IP address of</w:t>
            </w:r>
          </w:p>
          <w:p w14:paraId="67A5BE52" w14:textId="7E4BA717" w:rsidR="00CC2445" w:rsidRPr="00CC2445" w:rsidRDefault="00CC2445" w:rsidP="0094295A">
            <w:pPr>
              <w:tabs>
                <w:tab w:val="left" w:pos="3010"/>
              </w:tabs>
              <w:spacing w:line="360" w:lineRule="auto"/>
              <w:rPr>
                <w:color w:val="C00000"/>
                <w:sz w:val="18"/>
                <w:szCs w:val="18"/>
                <w:lang w:val="en-US"/>
              </w:rPr>
            </w:pPr>
            <w:r w:rsidRPr="00CC2445">
              <w:rPr>
                <w:color w:val="C00000"/>
                <w:sz w:val="18"/>
                <w:szCs w:val="18"/>
                <w:lang w:val="en-US"/>
              </w:rPr>
              <w:t xml:space="preserve">  </w:t>
            </w:r>
            <w:r w:rsidR="00AF1FD0">
              <w:rPr>
                <w:color w:val="C00000"/>
                <w:sz w:val="18"/>
                <w:szCs w:val="18"/>
                <w:lang w:val="en-US"/>
              </w:rPr>
              <w:t xml:space="preserve">  </w:t>
            </w:r>
            <w:r w:rsidRPr="00CC2445">
              <w:rPr>
                <w:color w:val="C00000"/>
                <w:sz w:val="18"/>
                <w:szCs w:val="18"/>
                <w:lang w:val="en-US"/>
              </w:rPr>
              <w:t>affiliated devices</w:t>
            </w:r>
          </w:p>
          <w:p w14:paraId="3A03105B" w14:textId="11140E12" w:rsidR="00CC2445" w:rsidRPr="00D635B6" w:rsidRDefault="00CC2445" w:rsidP="0094295A">
            <w:pPr>
              <w:tabs>
                <w:tab w:val="left" w:pos="3010"/>
              </w:tabs>
              <w:spacing w:line="360" w:lineRule="auto"/>
              <w:rPr>
                <w:lang w:val="es-ES"/>
              </w:rPr>
            </w:pPr>
            <w:r w:rsidRPr="00D635B6">
              <w:rPr>
                <w:sz w:val="18"/>
                <w:szCs w:val="18"/>
                <w:lang w:val="es-ES"/>
              </w:rPr>
              <w:t>(</w:t>
            </w:r>
            <w:proofErr w:type="spellStart"/>
            <w:r w:rsidR="00E6370E" w:rsidRPr="00D635B6">
              <w:rPr>
                <w:sz w:val="18"/>
                <w:szCs w:val="18"/>
                <w:lang w:val="es-ES"/>
              </w:rPr>
              <w:t>e.g</w:t>
            </w:r>
            <w:proofErr w:type="spellEnd"/>
            <w:r w:rsidRPr="00D635B6">
              <w:rPr>
                <w:sz w:val="18"/>
                <w:szCs w:val="18"/>
                <w:lang w:val="es-ES"/>
              </w:rPr>
              <w:t xml:space="preserve">. HMI, </w:t>
            </w:r>
            <w:proofErr w:type="spellStart"/>
            <w:r w:rsidRPr="00D635B6">
              <w:rPr>
                <w:sz w:val="18"/>
                <w:szCs w:val="18"/>
                <w:lang w:val="es-ES"/>
              </w:rPr>
              <w:t>PC,Camera</w:t>
            </w:r>
            <w:proofErr w:type="spellEnd"/>
            <w:r w:rsidRPr="00D635B6">
              <w:rPr>
                <w:sz w:val="18"/>
                <w:szCs w:val="18"/>
                <w:lang w:val="es-ES"/>
              </w:rPr>
              <w:t>)</w:t>
            </w:r>
          </w:p>
        </w:tc>
        <w:tc>
          <w:tcPr>
            <w:tcW w:w="1318" w:type="dxa"/>
          </w:tcPr>
          <w:p w14:paraId="53EB9203" w14:textId="77777777" w:rsidR="00CC2445" w:rsidRPr="00D635B6" w:rsidRDefault="00CC2445" w:rsidP="00AC10CC">
            <w:pPr>
              <w:tabs>
                <w:tab w:val="left" w:pos="3010"/>
              </w:tabs>
              <w:spacing w:line="360" w:lineRule="auto"/>
              <w:rPr>
                <w:color w:val="C00000"/>
                <w:sz w:val="18"/>
                <w:szCs w:val="22"/>
                <w:lang w:val="es-ES"/>
              </w:rPr>
            </w:pPr>
          </w:p>
          <w:p w14:paraId="110BD3FC" w14:textId="77777777" w:rsidR="00FF1509" w:rsidRPr="00D635B6" w:rsidRDefault="00FF1509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s-ES"/>
              </w:rPr>
            </w:pPr>
          </w:p>
          <w:p w14:paraId="22974E8C" w14:textId="3D4166A6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color w:val="FF0000"/>
                <w:lang w:val="en-US"/>
              </w:rPr>
            </w:pPr>
            <w:r w:rsidRPr="00C045C3">
              <w:rPr>
                <w:sz w:val="18"/>
                <w:szCs w:val="22"/>
                <w:lang w:val="en-US"/>
              </w:rPr>
              <w:t>Subnet mask</w:t>
            </w:r>
          </w:p>
        </w:tc>
        <w:tc>
          <w:tcPr>
            <w:tcW w:w="2268" w:type="dxa"/>
          </w:tcPr>
          <w:p w14:paraId="76CE8B6E" w14:textId="77777777" w:rsidR="00AF1F13" w:rsidRDefault="00EE4F5B" w:rsidP="00EE4F5B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 xml:space="preserve"> </w:t>
            </w:r>
          </w:p>
          <w:p w14:paraId="3ECB360B" w14:textId="5BAF0C53" w:rsidR="00EE4F5B" w:rsidRDefault="00AF1F13" w:rsidP="00EE4F5B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 xml:space="preserve">    </w:t>
            </w:r>
            <w:r w:rsidR="00CC2445" w:rsidRPr="00CC2445">
              <w:rPr>
                <w:sz w:val="18"/>
                <w:szCs w:val="22"/>
                <w:lang w:val="en-US"/>
              </w:rPr>
              <w:t xml:space="preserve">Type of </w:t>
            </w:r>
            <w:r w:rsidR="00AD6F01">
              <w:rPr>
                <w:sz w:val="18"/>
                <w:szCs w:val="22"/>
                <w:lang w:val="en-US"/>
              </w:rPr>
              <w:t xml:space="preserve">Web2Go </w:t>
            </w:r>
          </w:p>
          <w:p w14:paraId="5CB59EF6" w14:textId="77777777" w:rsidR="00E6370E" w:rsidRDefault="00EE4F5B" w:rsidP="00EE4F5B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 xml:space="preserve">  </w:t>
            </w:r>
            <w:r w:rsidR="00AF1F13">
              <w:rPr>
                <w:sz w:val="18"/>
                <w:szCs w:val="22"/>
                <w:lang w:val="en-US"/>
              </w:rPr>
              <w:t xml:space="preserve">    </w:t>
            </w:r>
            <w:r w:rsidR="00CC2445" w:rsidRPr="00CC2445">
              <w:rPr>
                <w:sz w:val="18"/>
                <w:szCs w:val="22"/>
                <w:lang w:val="en-US"/>
              </w:rPr>
              <w:t>connection used</w:t>
            </w:r>
            <w:r w:rsidR="00AF1F13">
              <w:rPr>
                <w:sz w:val="16"/>
                <w:szCs w:val="20"/>
                <w:lang w:val="en-US"/>
              </w:rPr>
              <w:t xml:space="preserve"> </w:t>
            </w:r>
            <w:r w:rsidR="00E6370E">
              <w:rPr>
                <w:sz w:val="16"/>
                <w:szCs w:val="20"/>
                <w:lang w:val="en-US"/>
              </w:rPr>
              <w:t xml:space="preserve">   </w:t>
            </w:r>
          </w:p>
          <w:p w14:paraId="0F421C4F" w14:textId="33AF57CB" w:rsidR="00CC2445" w:rsidRPr="00FF1509" w:rsidRDefault="00E6370E" w:rsidP="00EE4F5B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 xml:space="preserve">   </w:t>
            </w:r>
            <w:r w:rsidR="00FF1509">
              <w:rPr>
                <w:sz w:val="16"/>
                <w:szCs w:val="20"/>
                <w:lang w:val="en-US"/>
              </w:rPr>
              <w:t>(</w:t>
            </w:r>
            <w:proofErr w:type="spellStart"/>
            <w:r>
              <w:rPr>
                <w:sz w:val="16"/>
                <w:szCs w:val="20"/>
                <w:lang w:val="en-US"/>
              </w:rPr>
              <w:t>e.g</w:t>
            </w:r>
            <w:r w:rsidR="00CC2445" w:rsidRPr="00CC2445">
              <w:rPr>
                <w:sz w:val="16"/>
                <w:szCs w:val="20"/>
                <w:lang w:val="en-US"/>
              </w:rPr>
              <w:t>.VNC,RDP,HTTP</w:t>
            </w:r>
            <w:proofErr w:type="spellEnd"/>
            <w:r w:rsidR="00CC2445" w:rsidRPr="00CC2445">
              <w:rPr>
                <w:sz w:val="16"/>
                <w:szCs w:val="20"/>
                <w:lang w:val="en-US"/>
              </w:rPr>
              <w:t>)</w:t>
            </w:r>
          </w:p>
        </w:tc>
        <w:tc>
          <w:tcPr>
            <w:tcW w:w="992" w:type="dxa"/>
          </w:tcPr>
          <w:p w14:paraId="0A84EFC3" w14:textId="77777777" w:rsidR="00CC2445" w:rsidRPr="00E6370E" w:rsidRDefault="00CC2445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</w:p>
          <w:p w14:paraId="101C5F26" w14:textId="1000EEC5" w:rsidR="00EE4F5B" w:rsidRPr="004F6E7F" w:rsidRDefault="0098480A" w:rsidP="00AC10CC">
            <w:pPr>
              <w:tabs>
                <w:tab w:val="left" w:pos="3010"/>
              </w:tabs>
              <w:spacing w:line="360" w:lineRule="auto"/>
              <w:rPr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  <w:lang w:val="en-US"/>
              </w:rPr>
              <w:t>U</w:t>
            </w:r>
            <w:r w:rsidR="00336552">
              <w:rPr>
                <w:sz w:val="18"/>
                <w:szCs w:val="22"/>
                <w:lang w:val="en-US"/>
              </w:rPr>
              <w:t>sers</w:t>
            </w:r>
            <w:r>
              <w:rPr>
                <w:sz w:val="18"/>
                <w:szCs w:val="22"/>
                <w:lang w:val="en-US"/>
              </w:rPr>
              <w:t xml:space="preserve"> no.</w:t>
            </w:r>
          </w:p>
        </w:tc>
      </w:tr>
      <w:tr w:rsidR="00CC2445" w:rsidRPr="00A15E26" w14:paraId="4A5AEE1B" w14:textId="6DDD9BF5" w:rsidTr="00CC2445">
        <w:trPr>
          <w:trHeight w:val="273"/>
        </w:trPr>
        <w:tc>
          <w:tcPr>
            <w:tcW w:w="1838" w:type="dxa"/>
          </w:tcPr>
          <w:p w14:paraId="0A0CD50F" w14:textId="77777777" w:rsidR="00CC2445" w:rsidRPr="00CC2445" w:rsidRDefault="00CC2445" w:rsidP="00AC10CC">
            <w:pPr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&lt;CLAR-WE-DR0007-BASIS&gt;</w:t>
            </w:r>
          </w:p>
        </w:tc>
        <w:tc>
          <w:tcPr>
            <w:tcW w:w="1843" w:type="dxa"/>
          </w:tcPr>
          <w:p w14:paraId="2956508E" w14:textId="77777777" w:rsidR="00CC2445" w:rsidRPr="00CC2445" w:rsidRDefault="00CC2445" w:rsidP="00AC10CC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</w:t>
            </w:r>
            <w:proofErr w:type="spellStart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Standort</w:t>
            </w:r>
            <w:proofErr w:type="spellEnd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Hersteller</w:t>
            </w:r>
            <w:proofErr w:type="spellEnd"/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, etc.&gt;</w:t>
            </w:r>
          </w:p>
        </w:tc>
        <w:tc>
          <w:tcPr>
            <w:tcW w:w="2084" w:type="dxa"/>
          </w:tcPr>
          <w:p w14:paraId="6F5D2296" w14:textId="0F91104C" w:rsidR="00CC2445" w:rsidRPr="00CC2445" w:rsidRDefault="00CC2445" w:rsidP="00AC10CC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        &lt;192.168.</w:t>
            </w:r>
            <w:r w:rsidR="008E3CDA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0</w:t>
            </w: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.</w:t>
            </w:r>
            <w:r w:rsidR="00352879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101</w:t>
            </w: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&gt;</w:t>
            </w:r>
          </w:p>
        </w:tc>
        <w:tc>
          <w:tcPr>
            <w:tcW w:w="1318" w:type="dxa"/>
          </w:tcPr>
          <w:p w14:paraId="6304CDE0" w14:textId="1C754332" w:rsidR="00CC2445" w:rsidRPr="00CC2445" w:rsidRDefault="00CC2445" w:rsidP="00AC10CC">
            <w:pPr>
              <w:tabs>
                <w:tab w:val="left" w:pos="3010"/>
              </w:tabs>
              <w:spacing w:line="360" w:lineRule="auto"/>
              <w:rPr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 &lt;255.255.255.0&gt;</w:t>
            </w:r>
          </w:p>
        </w:tc>
        <w:tc>
          <w:tcPr>
            <w:tcW w:w="2268" w:type="dxa"/>
          </w:tcPr>
          <w:p w14:paraId="4857E820" w14:textId="77305DB8" w:rsidR="00CC2445" w:rsidRPr="00CC2445" w:rsidRDefault="00CC2445" w:rsidP="00AC10CC">
            <w:pPr>
              <w:tabs>
                <w:tab w:val="left" w:pos="3010"/>
              </w:tabs>
              <w:spacing w:line="360" w:lineRule="auto"/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 xml:space="preserve">             &lt;VNC,RDP,HTTP&gt;</w:t>
            </w:r>
          </w:p>
        </w:tc>
        <w:tc>
          <w:tcPr>
            <w:tcW w:w="992" w:type="dxa"/>
          </w:tcPr>
          <w:p w14:paraId="69B4F725" w14:textId="20B8F731" w:rsidR="00CC2445" w:rsidRPr="00CC2445" w:rsidRDefault="00CC2445" w:rsidP="00AC10CC">
            <w:pPr>
              <w:tabs>
                <w:tab w:val="left" w:pos="3010"/>
              </w:tabs>
              <w:spacing w:line="360" w:lineRule="auto"/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</w:pPr>
            <w:r w:rsidRPr="00CC2445">
              <w:rPr>
                <w:rFonts w:ascii="Calibri" w:hAnsi="Calibri" w:cs="Calibri"/>
                <w:i/>
                <w:iCs/>
                <w:color w:val="0070C0"/>
                <w:sz w:val="14"/>
                <w:szCs w:val="14"/>
                <w:lang w:val="en-US"/>
              </w:rPr>
              <w:t>&lt;1, 3, 4&gt;</w:t>
            </w:r>
          </w:p>
        </w:tc>
      </w:tr>
      <w:tr w:rsidR="00CC2445" w:rsidRPr="00A15E26" w14:paraId="5C361F92" w14:textId="7BFEA6B3" w:rsidTr="00CC2445">
        <w:trPr>
          <w:trHeight w:val="108"/>
        </w:trPr>
        <w:tc>
          <w:tcPr>
            <w:tcW w:w="1838" w:type="dxa"/>
          </w:tcPr>
          <w:p w14:paraId="1D6D5295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605F0A1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084" w:type="dxa"/>
          </w:tcPr>
          <w:p w14:paraId="2CED0371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318" w:type="dxa"/>
          </w:tcPr>
          <w:p w14:paraId="1BA9CD4F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5D499DC2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34E13F7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C2445" w:rsidRPr="00A15E26" w14:paraId="0966747C" w14:textId="100BC921" w:rsidTr="00CC2445">
        <w:trPr>
          <w:trHeight w:val="113"/>
        </w:trPr>
        <w:tc>
          <w:tcPr>
            <w:tcW w:w="1838" w:type="dxa"/>
          </w:tcPr>
          <w:p w14:paraId="1A9614F3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AAE7E3B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084" w:type="dxa"/>
          </w:tcPr>
          <w:p w14:paraId="632D49A4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318" w:type="dxa"/>
          </w:tcPr>
          <w:p w14:paraId="5B6EF8DC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4B4DF96C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2F2FB8DA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C2445" w:rsidRPr="00A15E26" w14:paraId="1E4709EA" w14:textId="6E405735" w:rsidTr="00CC2445">
        <w:trPr>
          <w:trHeight w:val="102"/>
        </w:trPr>
        <w:tc>
          <w:tcPr>
            <w:tcW w:w="1838" w:type="dxa"/>
          </w:tcPr>
          <w:p w14:paraId="3A7E1073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149EDC9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084" w:type="dxa"/>
          </w:tcPr>
          <w:p w14:paraId="5C3401F9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318" w:type="dxa"/>
          </w:tcPr>
          <w:p w14:paraId="523C9203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78BA4DC9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355E7BAC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C2445" w:rsidRPr="00A15E26" w14:paraId="3E63C363" w14:textId="0EB635A7" w:rsidTr="00CC2445">
        <w:trPr>
          <w:trHeight w:val="102"/>
        </w:trPr>
        <w:tc>
          <w:tcPr>
            <w:tcW w:w="1838" w:type="dxa"/>
          </w:tcPr>
          <w:p w14:paraId="0A43154E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A94FB72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084" w:type="dxa"/>
          </w:tcPr>
          <w:p w14:paraId="507F2166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318" w:type="dxa"/>
          </w:tcPr>
          <w:p w14:paraId="38312FDB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5205AA51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F34EFFA" w14:textId="77777777" w:rsidR="00CC2445" w:rsidRPr="00A15E26" w:rsidRDefault="00CC2445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  <w:tr w:rsidR="00CF1CC0" w:rsidRPr="00A15E26" w14:paraId="28627EEE" w14:textId="77777777" w:rsidTr="00CC2445">
        <w:trPr>
          <w:trHeight w:val="102"/>
        </w:trPr>
        <w:tc>
          <w:tcPr>
            <w:tcW w:w="1838" w:type="dxa"/>
          </w:tcPr>
          <w:p w14:paraId="67F36DE5" w14:textId="77777777" w:rsidR="00CF1CC0" w:rsidRPr="00A15E26" w:rsidRDefault="00CF1CC0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0CBE4A1" w14:textId="77777777" w:rsidR="00CF1CC0" w:rsidRPr="00A15E26" w:rsidRDefault="00CF1CC0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084" w:type="dxa"/>
          </w:tcPr>
          <w:p w14:paraId="290EA053" w14:textId="77777777" w:rsidR="00CF1CC0" w:rsidRPr="00A15E26" w:rsidRDefault="00CF1CC0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1318" w:type="dxa"/>
          </w:tcPr>
          <w:p w14:paraId="31294D99" w14:textId="77777777" w:rsidR="00CF1CC0" w:rsidRPr="00A15E26" w:rsidRDefault="00CF1CC0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892A377" w14:textId="77777777" w:rsidR="00CF1CC0" w:rsidRPr="00A15E26" w:rsidRDefault="00CF1CC0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C95C2E4" w14:textId="77777777" w:rsidR="00CF1CC0" w:rsidRPr="00A15E26" w:rsidRDefault="00CF1CC0" w:rsidP="00AC10CC">
            <w:pPr>
              <w:tabs>
                <w:tab w:val="left" w:pos="3010"/>
              </w:tabs>
              <w:spacing w:line="360" w:lineRule="auto"/>
              <w:rPr>
                <w:sz w:val="16"/>
                <w:szCs w:val="20"/>
                <w:lang w:val="en-US"/>
              </w:rPr>
            </w:pPr>
          </w:p>
        </w:tc>
      </w:tr>
    </w:tbl>
    <w:p w14:paraId="7B6FC1ED" w14:textId="31892AE0" w:rsidR="001B347F" w:rsidRPr="001B347F" w:rsidRDefault="00DB447F" w:rsidP="001B347F">
      <w:pPr>
        <w:rPr>
          <w:lang w:val="en-US"/>
        </w:rPr>
      </w:pPr>
      <w:r>
        <w:rPr>
          <w:lang w:val="en-US"/>
        </w:rPr>
        <w:t>*</w:t>
      </w:r>
      <w:r w:rsidRPr="00A73374">
        <w:rPr>
          <w:sz w:val="18"/>
          <w:szCs w:val="22"/>
          <w:lang w:val="en-US"/>
        </w:rPr>
        <w:t>this section (4)</w:t>
      </w:r>
      <w:r w:rsidR="00A73374">
        <w:rPr>
          <w:sz w:val="18"/>
          <w:szCs w:val="22"/>
          <w:lang w:val="en-US"/>
        </w:rPr>
        <w:t xml:space="preserve"> </w:t>
      </w:r>
      <w:r w:rsidRPr="00A73374">
        <w:rPr>
          <w:sz w:val="18"/>
          <w:szCs w:val="22"/>
          <w:lang w:val="en-US"/>
        </w:rPr>
        <w:t>will be filled in only if the web2go</w:t>
      </w:r>
      <w:r w:rsidR="003F4D53">
        <w:rPr>
          <w:sz w:val="18"/>
          <w:szCs w:val="22"/>
          <w:lang w:val="en-US"/>
        </w:rPr>
        <w:t xml:space="preserve"> option</w:t>
      </w:r>
      <w:r w:rsidRPr="00A73374">
        <w:rPr>
          <w:sz w:val="18"/>
          <w:szCs w:val="22"/>
          <w:lang w:val="en-US"/>
        </w:rPr>
        <w:t xml:space="preserve"> will be used</w:t>
      </w:r>
      <w:r w:rsidR="00A73374" w:rsidRPr="00A73374">
        <w:rPr>
          <w:sz w:val="18"/>
          <w:szCs w:val="22"/>
          <w:lang w:val="en-US"/>
        </w:rPr>
        <w:t>.</w:t>
      </w:r>
    </w:p>
    <w:sectPr w:rsidR="001B347F" w:rsidRPr="001B347F" w:rsidSect="008C6D67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933" w:right="1134" w:bottom="851" w:left="1134" w:header="141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9B83" w14:textId="77777777" w:rsidR="00FF2750" w:rsidRDefault="00FF2750">
      <w:r>
        <w:separator/>
      </w:r>
    </w:p>
  </w:endnote>
  <w:endnote w:type="continuationSeparator" w:id="0">
    <w:p w14:paraId="12DB0088" w14:textId="77777777" w:rsidR="00FF2750" w:rsidRDefault="00FF2750">
      <w:r>
        <w:continuationSeparator/>
      </w:r>
    </w:p>
  </w:endnote>
  <w:endnote w:type="continuationNotice" w:id="1">
    <w:p w14:paraId="5DCA4081" w14:textId="77777777" w:rsidR="00FF2750" w:rsidRDefault="00FF27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BA1D" w14:textId="29DA765C" w:rsidR="008C6D67" w:rsidRDefault="008C6D67" w:rsidP="008C6D67">
    <w:pPr>
      <w:pStyle w:val="Footer"/>
      <w:tabs>
        <w:tab w:val="clear" w:pos="4536"/>
        <w:tab w:val="clear" w:pos="9072"/>
        <w:tab w:val="right" w:pos="9638"/>
      </w:tabs>
      <w:jc w:val="right"/>
      <w:rPr>
        <w:rFonts w:cs="Arial"/>
        <w:sz w:val="18"/>
        <w:szCs w:val="18"/>
      </w:rPr>
    </w:pPr>
    <w:r w:rsidRPr="000D124B">
      <w:rPr>
        <w:rFonts w:cs="Arial"/>
        <w:sz w:val="18"/>
        <w:szCs w:val="18"/>
      </w:rPr>
      <w:fldChar w:fldCharType="begin"/>
    </w:r>
    <w:r w:rsidRPr="008C6D67">
      <w:rPr>
        <w:rFonts w:cs="Arial"/>
        <w:sz w:val="18"/>
        <w:szCs w:val="18"/>
        <w:lang w:val="en-US"/>
      </w:rPr>
      <w:instrText xml:space="preserve"> PAGE   \* MERGEFORMAT </w:instrText>
    </w:r>
    <w:r w:rsidRPr="000D124B">
      <w:rPr>
        <w:rFonts w:cs="Arial"/>
        <w:sz w:val="18"/>
        <w:szCs w:val="18"/>
      </w:rPr>
      <w:fldChar w:fldCharType="separate"/>
    </w:r>
    <w:r>
      <w:rPr>
        <w:rFonts w:cs="Arial"/>
        <w:noProof/>
        <w:sz w:val="18"/>
        <w:szCs w:val="18"/>
        <w:lang w:val="en-US"/>
      </w:rPr>
      <w:t>1</w:t>
    </w:r>
    <w:r w:rsidRPr="000D124B">
      <w:rPr>
        <w:rFonts w:cs="Arial"/>
        <w:sz w:val="18"/>
        <w:szCs w:val="18"/>
      </w:rPr>
      <w:fldChar w:fldCharType="end"/>
    </w:r>
  </w:p>
  <w:p w14:paraId="3FB43C77" w14:textId="2072D56F" w:rsidR="00127E0F" w:rsidRDefault="003837A0" w:rsidP="00127E0F">
    <w:pPr>
      <w:pStyle w:val="Footer"/>
      <w:tabs>
        <w:tab w:val="clear" w:pos="4536"/>
        <w:tab w:val="clear" w:pos="9072"/>
        <w:tab w:val="right" w:pos="9638"/>
      </w:tabs>
      <w:rPr>
        <w:sz w:val="14"/>
        <w:szCs w:val="14"/>
      </w:rPr>
    </w:pPr>
    <w:r>
      <w:rPr>
        <w:rFonts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68191563" wp14:editId="7C822FCF">
              <wp:simplePos x="0" y="0"/>
              <wp:positionH relativeFrom="page">
                <wp:posOffset>0</wp:posOffset>
              </wp:positionH>
              <wp:positionV relativeFrom="page">
                <wp:posOffset>10218420</wp:posOffset>
              </wp:positionV>
              <wp:extent cx="7560310" cy="283845"/>
              <wp:effectExtent l="0" t="0" r="0" b="1905"/>
              <wp:wrapNone/>
              <wp:docPr id="3" name="MSIPCM78b744de92778c42e4d8ed18" descr="{&quot;HashCode&quot;:85261294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DB6E5DD" w14:textId="41DA264C" w:rsidR="009371CA" w:rsidRPr="00D635B6" w:rsidRDefault="00572A6B" w:rsidP="00572A6B">
                          <w:pPr>
                            <w:rPr>
                              <w:rFonts w:cs="Arial"/>
                              <w:color w:val="808080"/>
                              <w:sz w:val="14"/>
                              <w:lang w:val="en-US"/>
                            </w:rPr>
                          </w:pPr>
                          <w:r w:rsidRPr="00D635B6">
                            <w:rPr>
                              <w:rFonts w:cs="Arial"/>
                              <w:color w:val="808080"/>
                              <w:sz w:val="14"/>
                              <w:lang w:val="en-US"/>
                            </w:rPr>
                            <w:t>Internal: All rights reserved. Distribution within the company, customer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191563" id="_x0000_t202" coordsize="21600,21600" o:spt="202" path="m,l,21600r21600,l21600,xe">
              <v:stroke joinstyle="miter"/>
              <v:path gradientshapeok="t" o:connecttype="rect"/>
            </v:shapetype>
            <v:shape id="MSIPCM78b744de92778c42e4d8ed18" o:spid="_x0000_s1026" type="#_x0000_t202" alt="{&quot;HashCode&quot;:852612945,&quot;Height&quot;:841.0,&quot;Width&quot;:595.0,&quot;Placement&quot;:&quot;Footer&quot;,&quot;Index&quot;:&quot;Primary&quot;,&quot;Section&quot;:1,&quot;Top&quot;:0.0,&quot;Left&quot;:0.0}" style="position:absolute;margin-left:0;margin-top:804.6pt;width:595.3pt;height:22.35pt;z-index:25165824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" o:allowincell="f" filled="f" stroked="f" strokeweight=".5pt">
              <v:textbox inset="20pt,0,,0">
                <w:txbxContent>
                  <w:p w14:paraId="7DB6E5DD" w14:textId="41DA264C" w:rsidR="009371CA" w:rsidRPr="00D635B6" w:rsidRDefault="00572A6B" w:rsidP="00572A6B">
                    <w:pPr>
                      <w:rPr>
                        <w:rFonts w:cs="Arial"/>
                        <w:color w:val="808080"/>
                        <w:sz w:val="14"/>
                        <w:lang w:val="en-US"/>
                      </w:rPr>
                    </w:pPr>
                    <w:r w:rsidRPr="00D635B6">
                      <w:rPr>
                        <w:rFonts w:cs="Arial"/>
                        <w:color w:val="808080"/>
                        <w:sz w:val="14"/>
                        <w:lang w:val="en-US"/>
                      </w:rPr>
                      <w:t>Internal: All rights reserved. Distribution within the company, customer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27E0F">
      <w:rPr>
        <w:sz w:val="14"/>
        <w:szCs w:val="14"/>
      </w:rPr>
      <w:t>Version 1.</w:t>
    </w:r>
    <w:r>
      <w:rPr>
        <w:sz w:val="14"/>
        <w:szCs w:val="14"/>
      </w:rPr>
      <w:t>1</w:t>
    </w:r>
    <w:r w:rsidR="00127E0F">
      <w:rPr>
        <w:sz w:val="14"/>
        <w:szCs w:val="14"/>
      </w:rPr>
      <w:t xml:space="preserve">: </w:t>
    </w:r>
    <w:r w:rsidR="00091092">
      <w:rPr>
        <w:sz w:val="14"/>
        <w:szCs w:val="14"/>
      </w:rPr>
      <w:t>10</w:t>
    </w:r>
    <w:r w:rsidR="00127E0F">
      <w:rPr>
        <w:sz w:val="14"/>
        <w:szCs w:val="14"/>
      </w:rPr>
      <w:t>.</w:t>
    </w:r>
    <w:r w:rsidR="00091092">
      <w:rPr>
        <w:sz w:val="14"/>
        <w:szCs w:val="14"/>
      </w:rPr>
      <w:t>02</w:t>
    </w:r>
    <w:r w:rsidR="00127E0F">
      <w:rPr>
        <w:sz w:val="14"/>
        <w:szCs w:val="14"/>
      </w:rPr>
      <w:t>.202</w:t>
    </w:r>
    <w:r w:rsidR="00091092">
      <w:rPr>
        <w:sz w:val="14"/>
        <w:szCs w:val="14"/>
      </w:rPr>
      <w:t>3</w:t>
    </w:r>
  </w:p>
  <w:p w14:paraId="6560DF6C" w14:textId="358F8AC3" w:rsidR="00127E0F" w:rsidRPr="008C6D67" w:rsidRDefault="00127E0F" w:rsidP="00127E0F">
    <w:pPr>
      <w:pStyle w:val="Footer"/>
      <w:tabs>
        <w:tab w:val="clear" w:pos="4536"/>
        <w:tab w:val="clear" w:pos="9072"/>
        <w:tab w:val="right" w:pos="9638"/>
      </w:tabs>
      <w:rPr>
        <w:rFonts w:cs="Arial"/>
        <w:sz w:val="18"/>
        <w:szCs w:val="18"/>
        <w:lang w:val="en-US"/>
      </w:rPr>
    </w:pPr>
  </w:p>
  <w:p w14:paraId="58C7E7E4" w14:textId="7CBF549C" w:rsidR="00596E8C" w:rsidRPr="008C6D67" w:rsidRDefault="008C6D67" w:rsidP="008C6D67">
    <w:pPr>
      <w:pStyle w:val="Footer"/>
      <w:rPr>
        <w:rFonts w:cs="Arial"/>
        <w:color w:val="808080" w:themeColor="background1" w:themeShade="80"/>
        <w:sz w:val="14"/>
        <w:szCs w:val="14"/>
        <w:lang w:val="en-US"/>
      </w:rPr>
    </w:pPr>
    <w:r w:rsidRPr="00924566">
      <w:rPr>
        <w:rFonts w:cs="Arial"/>
        <w:color w:val="808080" w:themeColor="background1" w:themeShade="80"/>
        <w:sz w:val="14"/>
        <w:szCs w:val="16"/>
      </w:rPr>
      <w:fldChar w:fldCharType="begin"/>
    </w:r>
    <w:r w:rsidRPr="008C6D67">
      <w:rPr>
        <w:rFonts w:cs="Arial"/>
        <w:color w:val="808080" w:themeColor="background1" w:themeShade="80"/>
        <w:sz w:val="14"/>
        <w:szCs w:val="16"/>
        <w:lang w:val="en-US"/>
      </w:rPr>
      <w:instrText xml:space="preserve"> DOCVARIABLE  ISFOXClassificationLong </w:instrText>
    </w:r>
    <w:r w:rsidRPr="00924566">
      <w:rPr>
        <w:rFonts w:cs="Arial"/>
        <w:color w:val="808080" w:themeColor="background1" w:themeShade="80"/>
        <w:sz w:val="14"/>
        <w:szCs w:val="16"/>
      </w:rPr>
      <w:fldChar w:fldCharType="separate"/>
    </w:r>
    <w:r w:rsidR="000B2F50">
      <w:rPr>
        <w:rFonts w:cs="Arial"/>
        <w:color w:val="808080" w:themeColor="background1" w:themeShade="80"/>
        <w:sz w:val="14"/>
        <w:szCs w:val="16"/>
        <w:lang w:val="en-US"/>
      </w:rPr>
      <w:t xml:space="preserve"> </w:t>
    </w:r>
    <w:r w:rsidRPr="00924566">
      <w:rPr>
        <w:rFonts w:cs="Arial"/>
        <w:color w:val="808080" w:themeColor="background1" w:themeShade="80"/>
        <w:sz w:val="14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562F" w14:textId="3BDCA2D1" w:rsidR="00596E8C" w:rsidRPr="00637CA2" w:rsidRDefault="00960968" w:rsidP="004C0104">
    <w:pPr>
      <w:pStyle w:val="Footer"/>
      <w:rPr>
        <w:sz w:val="14"/>
        <w:szCs w:val="14"/>
      </w:rPr>
    </w:pPr>
    <w:r w:rsidRPr="00637CA2">
      <w:rPr>
        <w:sz w:val="14"/>
        <w:szCs w:val="14"/>
      </w:rPr>
      <w:fldChar w:fldCharType="begin"/>
    </w:r>
    <w:r w:rsidR="00596E8C" w:rsidRPr="00637CA2">
      <w:rPr>
        <w:sz w:val="14"/>
        <w:szCs w:val="14"/>
      </w:rPr>
      <w:instrText xml:space="preserve"> FILENAME  \p </w:instrText>
    </w:r>
    <w:r w:rsidRPr="00637CA2">
      <w:rPr>
        <w:sz w:val="14"/>
        <w:szCs w:val="14"/>
      </w:rPr>
      <w:fldChar w:fldCharType="separate"/>
    </w:r>
    <w:r w:rsidR="000B2F50">
      <w:rPr>
        <w:noProof/>
        <w:sz w:val="14"/>
        <w:szCs w:val="14"/>
      </w:rPr>
      <w:t>C:\Users\SB00035646\Desktop\20210804_Remote_Support_DRÄXLMAIER_V1.docx</w:t>
    </w:r>
    <w:r w:rsidRPr="00637CA2">
      <w:rPr>
        <w:sz w:val="14"/>
        <w:szCs w:val="14"/>
      </w:rPr>
      <w:fldChar w:fldCharType="end"/>
    </w:r>
  </w:p>
  <w:p w14:paraId="2FBBFAE7" w14:textId="77777777" w:rsidR="00596E8C" w:rsidRPr="000D124B" w:rsidRDefault="00960968" w:rsidP="000D124B">
    <w:pPr>
      <w:pStyle w:val="Footer"/>
      <w:tabs>
        <w:tab w:val="clear" w:pos="4536"/>
        <w:tab w:val="clear" w:pos="9072"/>
        <w:tab w:val="right" w:pos="9638"/>
      </w:tabs>
      <w:jc w:val="right"/>
      <w:rPr>
        <w:rFonts w:cs="Arial"/>
        <w:sz w:val="18"/>
        <w:szCs w:val="18"/>
      </w:rPr>
    </w:pPr>
    <w:r w:rsidRPr="000D124B">
      <w:rPr>
        <w:rFonts w:cs="Arial"/>
        <w:sz w:val="18"/>
        <w:szCs w:val="18"/>
      </w:rPr>
      <w:fldChar w:fldCharType="begin"/>
    </w:r>
    <w:r w:rsidR="00596E8C" w:rsidRPr="000D124B">
      <w:rPr>
        <w:rFonts w:cs="Arial"/>
        <w:sz w:val="18"/>
        <w:szCs w:val="18"/>
      </w:rPr>
      <w:instrText xml:space="preserve"> PAGE   \* MERGEFORMAT </w:instrText>
    </w:r>
    <w:r w:rsidRPr="000D124B">
      <w:rPr>
        <w:rFonts w:cs="Arial"/>
        <w:sz w:val="18"/>
        <w:szCs w:val="18"/>
      </w:rPr>
      <w:fldChar w:fldCharType="separate"/>
    </w:r>
    <w:r w:rsidR="008C6D67">
      <w:rPr>
        <w:rFonts w:cs="Arial"/>
        <w:noProof/>
        <w:sz w:val="18"/>
        <w:szCs w:val="18"/>
      </w:rPr>
      <w:t>1</w:t>
    </w:r>
    <w:r w:rsidRPr="000D124B">
      <w:rPr>
        <w:rFonts w:cs="Arial"/>
        <w:sz w:val="18"/>
        <w:szCs w:val="18"/>
      </w:rPr>
      <w:fldChar w:fldCharType="end"/>
    </w:r>
  </w:p>
  <w:p w14:paraId="599541BD" w14:textId="49113186" w:rsidR="00596E8C" w:rsidRPr="00AA6849" w:rsidRDefault="00960968" w:rsidP="00924566">
    <w:pPr>
      <w:pStyle w:val="Footer"/>
      <w:rPr>
        <w:rFonts w:cs="Arial"/>
        <w:color w:val="808080" w:themeColor="background1" w:themeShade="80"/>
        <w:sz w:val="14"/>
        <w:szCs w:val="14"/>
        <w:lang w:val="en-US"/>
      </w:rPr>
    </w:pPr>
    <w:r w:rsidRPr="00924566">
      <w:rPr>
        <w:rFonts w:cs="Arial"/>
        <w:color w:val="808080" w:themeColor="background1" w:themeShade="80"/>
        <w:sz w:val="14"/>
        <w:szCs w:val="16"/>
      </w:rPr>
      <w:fldChar w:fldCharType="begin"/>
    </w:r>
    <w:r w:rsidR="00924566" w:rsidRPr="008C6D67">
      <w:rPr>
        <w:rFonts w:cs="Arial"/>
        <w:color w:val="808080" w:themeColor="background1" w:themeShade="80"/>
        <w:sz w:val="14"/>
        <w:szCs w:val="16"/>
        <w:lang w:val="en-US"/>
      </w:rPr>
      <w:instrText xml:space="preserve"> DOCVARIABLE  ISFOXClassificationLong </w:instrText>
    </w:r>
    <w:r w:rsidRPr="00924566">
      <w:rPr>
        <w:rFonts w:cs="Arial"/>
        <w:color w:val="808080" w:themeColor="background1" w:themeShade="80"/>
        <w:sz w:val="14"/>
        <w:szCs w:val="16"/>
      </w:rPr>
      <w:fldChar w:fldCharType="separate"/>
    </w:r>
    <w:r w:rsidR="000B2F50">
      <w:rPr>
        <w:rFonts w:cs="Arial"/>
        <w:color w:val="808080" w:themeColor="background1" w:themeShade="80"/>
        <w:sz w:val="14"/>
        <w:szCs w:val="16"/>
        <w:lang w:val="en-US"/>
      </w:rPr>
      <w:t xml:space="preserve"> </w:t>
    </w:r>
    <w:r w:rsidRPr="00924566">
      <w:rPr>
        <w:rFonts w:cs="Arial"/>
        <w:color w:val="808080" w:themeColor="background1" w:themeShade="80"/>
        <w:sz w:val="14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F7D4" w14:textId="77777777" w:rsidR="00FF2750" w:rsidRDefault="00FF2750">
      <w:r>
        <w:separator/>
      </w:r>
    </w:p>
  </w:footnote>
  <w:footnote w:type="continuationSeparator" w:id="0">
    <w:p w14:paraId="4F97F0FD" w14:textId="77777777" w:rsidR="00FF2750" w:rsidRDefault="00FF2750">
      <w:r>
        <w:continuationSeparator/>
      </w:r>
    </w:p>
  </w:footnote>
  <w:footnote w:type="continuationNotice" w:id="1">
    <w:p w14:paraId="3FDFA03C" w14:textId="77777777" w:rsidR="00FF2750" w:rsidRDefault="00FF27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B838" w14:textId="77777777" w:rsidR="00666F81" w:rsidRDefault="00666F81" w:rsidP="00666F81">
    <w:pPr>
      <w:pStyle w:val="Default"/>
    </w:pPr>
  </w:p>
  <w:p w14:paraId="456BA45C" w14:textId="261C6FBF" w:rsidR="00596E8C" w:rsidRPr="00D635B6" w:rsidRDefault="00666F81" w:rsidP="00666F81">
    <w:pPr>
      <w:pStyle w:val="Header"/>
      <w:rPr>
        <w:sz w:val="14"/>
        <w:szCs w:val="14"/>
        <w:lang w:val="en-US"/>
      </w:rPr>
    </w:pPr>
    <w:r w:rsidRPr="00D635B6">
      <w:rPr>
        <w:lang w:val="en-US"/>
      </w:rPr>
      <w:t xml:space="preserve"> </w:t>
    </w:r>
    <w:r w:rsidRPr="00D635B6">
      <w:rPr>
        <w:sz w:val="14"/>
        <w:szCs w:val="14"/>
        <w:lang w:val="en-US"/>
      </w:rPr>
      <w:t xml:space="preserve">Internal: All rights reserved. Distribution within DRÄXLMAIER Group, customer and partners. </w:t>
    </w:r>
    <w:r w:rsidR="00596E8C" w:rsidRPr="00A65025">
      <w:rPr>
        <w:noProof/>
      </w:rPr>
      <w:drawing>
        <wp:anchor distT="0" distB="0" distL="0" distR="114300" simplePos="0" relativeHeight="251658240" behindDoc="0" locked="0" layoutInCell="1" allowOverlap="1" wp14:anchorId="58F1A4D8" wp14:editId="494DDBAB">
          <wp:simplePos x="0" y="0"/>
          <wp:positionH relativeFrom="page">
            <wp:posOffset>5331460</wp:posOffset>
          </wp:positionH>
          <wp:positionV relativeFrom="page">
            <wp:posOffset>0</wp:posOffset>
          </wp:positionV>
          <wp:extent cx="2244090" cy="1202055"/>
          <wp:effectExtent l="19050" t="0" r="3810" b="0"/>
          <wp:wrapSquare wrapText="left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x_logo_60sw_40mm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722"/>
                  <a:stretch>
                    <a:fillRect/>
                  </a:stretch>
                </pic:blipFill>
                <pic:spPr>
                  <a:xfrm>
                    <a:off x="0" y="0"/>
                    <a:ext cx="2244090" cy="120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B8C4C" w14:textId="77777777" w:rsidR="00596E8C" w:rsidRDefault="00596E8C">
    <w:pPr>
      <w:pStyle w:val="Header"/>
    </w:pPr>
    <w:r w:rsidRPr="00A65025">
      <w:rPr>
        <w:noProof/>
      </w:rPr>
      <w:drawing>
        <wp:anchor distT="0" distB="0" distL="0" distR="114300" simplePos="0" relativeHeight="251658241" behindDoc="0" locked="0" layoutInCell="1" allowOverlap="1" wp14:anchorId="4AF109DC" wp14:editId="1C14157D">
          <wp:simplePos x="0" y="0"/>
          <wp:positionH relativeFrom="page">
            <wp:posOffset>5320030</wp:posOffset>
          </wp:positionH>
          <wp:positionV relativeFrom="page">
            <wp:posOffset>11430</wp:posOffset>
          </wp:positionV>
          <wp:extent cx="2244090" cy="1189990"/>
          <wp:effectExtent l="19050" t="0" r="3810" b="0"/>
          <wp:wrapSquare wrapText="left"/>
          <wp:docPr id="5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x_logo_60sw_40mm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584"/>
                  <a:stretch>
                    <a:fillRect/>
                  </a:stretch>
                </pic:blipFill>
                <pic:spPr>
                  <a:xfrm>
                    <a:off x="0" y="0"/>
                    <a:ext cx="2244090" cy="1189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DE9E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F674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F1AEE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D1874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0CAE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B48620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7D3AA3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2CD6615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47120E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E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DCE432E"/>
    <w:multiLevelType w:val="hybridMultilevel"/>
    <w:tmpl w:val="480EB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C4B2C"/>
    <w:multiLevelType w:val="hybridMultilevel"/>
    <w:tmpl w:val="9DA69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E0DD9"/>
    <w:multiLevelType w:val="hybridMultilevel"/>
    <w:tmpl w:val="E10402AA"/>
    <w:lvl w:ilvl="0" w:tplc="08BEB582">
      <w:numFmt w:val="bullet"/>
      <w:lvlText w:val=""/>
      <w:lvlJc w:val="left"/>
      <w:pPr>
        <w:ind w:left="46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3" w15:restartNumberingAfterBreak="0">
    <w:nsid w:val="30557C42"/>
    <w:multiLevelType w:val="hybridMultilevel"/>
    <w:tmpl w:val="67409B6E"/>
    <w:lvl w:ilvl="0" w:tplc="08BEB582">
      <w:numFmt w:val="bullet"/>
      <w:lvlText w:val=""/>
      <w:lvlJc w:val="left"/>
      <w:pPr>
        <w:ind w:left="51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33EB7D90"/>
    <w:multiLevelType w:val="hybridMultilevel"/>
    <w:tmpl w:val="BD64518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235B43"/>
    <w:multiLevelType w:val="hybridMultilevel"/>
    <w:tmpl w:val="3A2028F4"/>
    <w:lvl w:ilvl="0" w:tplc="A08CA802">
      <w:start w:val="1"/>
      <w:numFmt w:val="bullet"/>
      <w:lvlText w:val="●"/>
      <w:lvlJc w:val="left"/>
      <w:pPr>
        <w:tabs>
          <w:tab w:val="num" w:pos="397"/>
        </w:tabs>
        <w:ind w:left="397" w:firstLine="397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3914048C"/>
    <w:multiLevelType w:val="hybridMultilevel"/>
    <w:tmpl w:val="4418A0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14589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A5359D0"/>
    <w:multiLevelType w:val="hybridMultilevel"/>
    <w:tmpl w:val="4F2CE0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0446A"/>
    <w:multiLevelType w:val="hybridMultilevel"/>
    <w:tmpl w:val="F5A8BA88"/>
    <w:lvl w:ilvl="0" w:tplc="9634B95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DED2E41"/>
    <w:multiLevelType w:val="hybridMultilevel"/>
    <w:tmpl w:val="6ED8E6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098834">
    <w:abstractNumId w:val="9"/>
  </w:num>
  <w:num w:numId="2" w16cid:durableId="1318916195">
    <w:abstractNumId w:val="7"/>
  </w:num>
  <w:num w:numId="3" w16cid:durableId="1638147190">
    <w:abstractNumId w:val="6"/>
  </w:num>
  <w:num w:numId="4" w16cid:durableId="1696156414">
    <w:abstractNumId w:val="9"/>
  </w:num>
  <w:num w:numId="5" w16cid:durableId="100150613">
    <w:abstractNumId w:val="7"/>
  </w:num>
  <w:num w:numId="6" w16cid:durableId="1108549012">
    <w:abstractNumId w:val="6"/>
  </w:num>
  <w:num w:numId="7" w16cid:durableId="737822923">
    <w:abstractNumId w:val="5"/>
  </w:num>
  <w:num w:numId="8" w16cid:durableId="1963143962">
    <w:abstractNumId w:val="4"/>
  </w:num>
  <w:num w:numId="9" w16cid:durableId="87967988">
    <w:abstractNumId w:val="15"/>
  </w:num>
  <w:num w:numId="10" w16cid:durableId="1103306814">
    <w:abstractNumId w:val="14"/>
  </w:num>
  <w:num w:numId="11" w16cid:durableId="197162027">
    <w:abstractNumId w:val="8"/>
  </w:num>
  <w:num w:numId="12" w16cid:durableId="1908029268">
    <w:abstractNumId w:val="3"/>
  </w:num>
  <w:num w:numId="13" w16cid:durableId="1190531061">
    <w:abstractNumId w:val="2"/>
  </w:num>
  <w:num w:numId="14" w16cid:durableId="1520313974">
    <w:abstractNumId w:val="1"/>
  </w:num>
  <w:num w:numId="15" w16cid:durableId="347758319">
    <w:abstractNumId w:val="0"/>
  </w:num>
  <w:num w:numId="16" w16cid:durableId="1998726384">
    <w:abstractNumId w:val="16"/>
  </w:num>
  <w:num w:numId="17" w16cid:durableId="1629900093">
    <w:abstractNumId w:val="20"/>
  </w:num>
  <w:num w:numId="18" w16cid:durableId="603264682">
    <w:abstractNumId w:val="17"/>
  </w:num>
  <w:num w:numId="19" w16cid:durableId="519394672">
    <w:abstractNumId w:val="17"/>
  </w:num>
  <w:num w:numId="20" w16cid:durableId="1576933697">
    <w:abstractNumId w:val="17"/>
  </w:num>
  <w:num w:numId="21" w16cid:durableId="660736218">
    <w:abstractNumId w:val="17"/>
  </w:num>
  <w:num w:numId="22" w16cid:durableId="1768385465">
    <w:abstractNumId w:val="17"/>
  </w:num>
  <w:num w:numId="23" w16cid:durableId="1705712193">
    <w:abstractNumId w:val="17"/>
  </w:num>
  <w:num w:numId="24" w16cid:durableId="668023224">
    <w:abstractNumId w:val="17"/>
  </w:num>
  <w:num w:numId="25" w16cid:durableId="1102844817">
    <w:abstractNumId w:val="17"/>
  </w:num>
  <w:num w:numId="26" w16cid:durableId="676467788">
    <w:abstractNumId w:val="17"/>
  </w:num>
  <w:num w:numId="27" w16cid:durableId="1469862186">
    <w:abstractNumId w:val="17"/>
  </w:num>
  <w:num w:numId="28" w16cid:durableId="1264455393">
    <w:abstractNumId w:val="17"/>
  </w:num>
  <w:num w:numId="29" w16cid:durableId="1076512557">
    <w:abstractNumId w:val="17"/>
  </w:num>
  <w:num w:numId="30" w16cid:durableId="1358846234">
    <w:abstractNumId w:val="17"/>
  </w:num>
  <w:num w:numId="31" w16cid:durableId="382101062">
    <w:abstractNumId w:val="17"/>
  </w:num>
  <w:num w:numId="32" w16cid:durableId="2145468574">
    <w:abstractNumId w:val="17"/>
  </w:num>
  <w:num w:numId="33" w16cid:durableId="1375814668">
    <w:abstractNumId w:val="17"/>
  </w:num>
  <w:num w:numId="34" w16cid:durableId="1721055651">
    <w:abstractNumId w:val="12"/>
  </w:num>
  <w:num w:numId="35" w16cid:durableId="1444614531">
    <w:abstractNumId w:val="13"/>
  </w:num>
  <w:num w:numId="36" w16cid:durableId="1448039720">
    <w:abstractNumId w:val="18"/>
  </w:num>
  <w:num w:numId="37" w16cid:durableId="1809125795">
    <w:abstractNumId w:val="11"/>
  </w:num>
  <w:num w:numId="38" w16cid:durableId="1670207047">
    <w:abstractNumId w:val="19"/>
  </w:num>
  <w:num w:numId="39" w16cid:durableId="1168326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1621" w:allStyles="1" w:customStyles="0" w:latentStyles="0" w:stylesInUse="0" w:headingStyles="1" w:numberingStyles="0" w:tableStyles="0" w:directFormattingOnRuns="0" w:directFormattingOnParagraphs="1" w:directFormattingOnNumbering="1" w:directFormattingOnTables="0" w:clearFormatting="1" w:top3HeadingStyles="0" w:visibleStyles="0" w:alternateStyleNames="0"/>
  <w:defaultTabStop w:val="708"/>
  <w:hyphenationZone w:val="425"/>
  <w:doNotHyphenateCap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71660d270c64f5bbb8f27f5e85be630" w:val="1"/>
    <w:docVar w:name="a71660d270c64f5bbb8f27f5e85be6370" w:val="DOMFGDVB\SB00035646;d4c75f49-f1ee-485c-aa75-2c54e2ab5223;Internal;2021-08-04T12:19:33;;DRX|"/>
    <w:docVar w:name="ISFOXAutomaticLabelingDisabled" w:val="True"/>
    <w:docVar w:name="ISFOXClassification" w:val=" "/>
    <w:docVar w:name="ISFOXClassificationAlt" w:val=" "/>
    <w:docVar w:name="ISFOXClassificationId" w:val="d4c75f49-f1ee-485c-aa75-2c54e2ab5223"/>
    <w:docVar w:name="ISFOXClassificationInKeywords" w:val="Internal"/>
    <w:docVar w:name="ISFOXClassificationLong" w:val=" "/>
    <w:docVar w:name="ISFOXClassificationName" w:val="Internal"/>
    <w:docVar w:name="ISFOXClassificationWatermark" w:val="False"/>
    <w:docVar w:name="ISFOXDocumentClassificationVersion" w:val="1"/>
    <w:docVar w:name="ISFOXDocumentInitialized" w:val="False"/>
    <w:docVar w:name="ISFOXDoVersioningOnSave" w:val="0"/>
    <w:docVar w:name="ISFOXLabelingDefaultPosition" w:val="FooterLeft"/>
    <w:docVar w:name="ISFOXLabelingVisibleInDocument" w:val="False"/>
    <w:docVar w:name="ISFOXOldClassificationId" w:val="d4c75f49-f1ee-485c-aa75-2c54e2ab5223"/>
    <w:docVar w:name="ISFOXOldClassificationIdBackup" w:val="d4c75f49-f1ee-485c-aa75-2c54e2ab5223"/>
    <w:docVar w:name="ISFOXPrefix" w:val="DRX"/>
    <w:docVar w:name="ISFOXShowClassificationRequestWindow" w:val="False"/>
    <w:docVar w:name="ISFOXVersioningChanged" w:val="True"/>
  </w:docVars>
  <w:rsids>
    <w:rsidRoot w:val="00666F81"/>
    <w:rsid w:val="0000241E"/>
    <w:rsid w:val="00003E64"/>
    <w:rsid w:val="00015200"/>
    <w:rsid w:val="00022DD2"/>
    <w:rsid w:val="00037A49"/>
    <w:rsid w:val="00044506"/>
    <w:rsid w:val="00054EAC"/>
    <w:rsid w:val="000572F6"/>
    <w:rsid w:val="00057FA3"/>
    <w:rsid w:val="0006790D"/>
    <w:rsid w:val="00067DB7"/>
    <w:rsid w:val="0007606A"/>
    <w:rsid w:val="00091092"/>
    <w:rsid w:val="000B2CBE"/>
    <w:rsid w:val="000B2F50"/>
    <w:rsid w:val="000B7520"/>
    <w:rsid w:val="000C3CFE"/>
    <w:rsid w:val="000D124B"/>
    <w:rsid w:val="000E03CC"/>
    <w:rsid w:val="000E3F35"/>
    <w:rsid w:val="000E7990"/>
    <w:rsid w:val="000F3180"/>
    <w:rsid w:val="0010139F"/>
    <w:rsid w:val="00115896"/>
    <w:rsid w:val="00122C7E"/>
    <w:rsid w:val="00127E0F"/>
    <w:rsid w:val="001333C2"/>
    <w:rsid w:val="00137BB9"/>
    <w:rsid w:val="00140A0D"/>
    <w:rsid w:val="00141EE3"/>
    <w:rsid w:val="00143E95"/>
    <w:rsid w:val="001450F9"/>
    <w:rsid w:val="0017341D"/>
    <w:rsid w:val="00176477"/>
    <w:rsid w:val="00180FC0"/>
    <w:rsid w:val="00187D8C"/>
    <w:rsid w:val="001A15E6"/>
    <w:rsid w:val="001A3925"/>
    <w:rsid w:val="001B347F"/>
    <w:rsid w:val="001B5554"/>
    <w:rsid w:val="001C7023"/>
    <w:rsid w:val="001D0ACB"/>
    <w:rsid w:val="001D6744"/>
    <w:rsid w:val="001D6C2F"/>
    <w:rsid w:val="001E09B5"/>
    <w:rsid w:val="001F0044"/>
    <w:rsid w:val="002070EC"/>
    <w:rsid w:val="00231F6A"/>
    <w:rsid w:val="00242366"/>
    <w:rsid w:val="002479D7"/>
    <w:rsid w:val="00257053"/>
    <w:rsid w:val="00262D45"/>
    <w:rsid w:val="002638F5"/>
    <w:rsid w:val="0027109A"/>
    <w:rsid w:val="002729F6"/>
    <w:rsid w:val="002842DB"/>
    <w:rsid w:val="00292800"/>
    <w:rsid w:val="00297C8F"/>
    <w:rsid w:val="002A30EA"/>
    <w:rsid w:val="002A3B8C"/>
    <w:rsid w:val="002A4B77"/>
    <w:rsid w:val="002B0402"/>
    <w:rsid w:val="002B747E"/>
    <w:rsid w:val="002C6202"/>
    <w:rsid w:val="002D027C"/>
    <w:rsid w:val="002D0ABF"/>
    <w:rsid w:val="002D6CD2"/>
    <w:rsid w:val="002E5F45"/>
    <w:rsid w:val="003100AA"/>
    <w:rsid w:val="003221AB"/>
    <w:rsid w:val="00324FA6"/>
    <w:rsid w:val="00331321"/>
    <w:rsid w:val="00336552"/>
    <w:rsid w:val="00345844"/>
    <w:rsid w:val="00352879"/>
    <w:rsid w:val="003837A0"/>
    <w:rsid w:val="003856F0"/>
    <w:rsid w:val="003B15B0"/>
    <w:rsid w:val="003C22E7"/>
    <w:rsid w:val="003C3870"/>
    <w:rsid w:val="003D62F2"/>
    <w:rsid w:val="003E203F"/>
    <w:rsid w:val="003E2B64"/>
    <w:rsid w:val="003F4D53"/>
    <w:rsid w:val="00404825"/>
    <w:rsid w:val="00407F8B"/>
    <w:rsid w:val="0041095E"/>
    <w:rsid w:val="00412594"/>
    <w:rsid w:val="00415F7C"/>
    <w:rsid w:val="00431E36"/>
    <w:rsid w:val="00442D58"/>
    <w:rsid w:val="0044521A"/>
    <w:rsid w:val="0047659A"/>
    <w:rsid w:val="00481DC9"/>
    <w:rsid w:val="00487CBB"/>
    <w:rsid w:val="00492622"/>
    <w:rsid w:val="00492B9D"/>
    <w:rsid w:val="004B0BE1"/>
    <w:rsid w:val="004C0104"/>
    <w:rsid w:val="004C6051"/>
    <w:rsid w:val="004E11C6"/>
    <w:rsid w:val="004F6E7F"/>
    <w:rsid w:val="005137F3"/>
    <w:rsid w:val="005341C1"/>
    <w:rsid w:val="00541360"/>
    <w:rsid w:val="0054681C"/>
    <w:rsid w:val="00565F8E"/>
    <w:rsid w:val="00572A6B"/>
    <w:rsid w:val="0057608B"/>
    <w:rsid w:val="005761E2"/>
    <w:rsid w:val="00580C4F"/>
    <w:rsid w:val="005818DC"/>
    <w:rsid w:val="00596E8C"/>
    <w:rsid w:val="005B374D"/>
    <w:rsid w:val="005C3FE7"/>
    <w:rsid w:val="005F1CA1"/>
    <w:rsid w:val="005F2733"/>
    <w:rsid w:val="005F744B"/>
    <w:rsid w:val="00610429"/>
    <w:rsid w:val="00617398"/>
    <w:rsid w:val="0062218E"/>
    <w:rsid w:val="00626D9D"/>
    <w:rsid w:val="00637B74"/>
    <w:rsid w:val="00637CA2"/>
    <w:rsid w:val="0064562D"/>
    <w:rsid w:val="00647AD6"/>
    <w:rsid w:val="00662952"/>
    <w:rsid w:val="00666640"/>
    <w:rsid w:val="00666F81"/>
    <w:rsid w:val="006722E6"/>
    <w:rsid w:val="00684704"/>
    <w:rsid w:val="00695124"/>
    <w:rsid w:val="006A13D8"/>
    <w:rsid w:val="006A618F"/>
    <w:rsid w:val="006B4BE2"/>
    <w:rsid w:val="006C7660"/>
    <w:rsid w:val="006D5F5B"/>
    <w:rsid w:val="006D662E"/>
    <w:rsid w:val="006D6E10"/>
    <w:rsid w:val="006D7301"/>
    <w:rsid w:val="006F0103"/>
    <w:rsid w:val="00700656"/>
    <w:rsid w:val="007026C1"/>
    <w:rsid w:val="00727145"/>
    <w:rsid w:val="00733171"/>
    <w:rsid w:val="0073727C"/>
    <w:rsid w:val="0075295F"/>
    <w:rsid w:val="00753FF1"/>
    <w:rsid w:val="00754C9A"/>
    <w:rsid w:val="007566D2"/>
    <w:rsid w:val="007727E4"/>
    <w:rsid w:val="00775C4F"/>
    <w:rsid w:val="007825ED"/>
    <w:rsid w:val="00783072"/>
    <w:rsid w:val="007A42A9"/>
    <w:rsid w:val="007C5590"/>
    <w:rsid w:val="007C6E01"/>
    <w:rsid w:val="007F2BAB"/>
    <w:rsid w:val="007F345F"/>
    <w:rsid w:val="007F68E1"/>
    <w:rsid w:val="007F73DE"/>
    <w:rsid w:val="007F7DD5"/>
    <w:rsid w:val="00810921"/>
    <w:rsid w:val="00811F0E"/>
    <w:rsid w:val="00813736"/>
    <w:rsid w:val="008248D5"/>
    <w:rsid w:val="008275CA"/>
    <w:rsid w:val="00835937"/>
    <w:rsid w:val="0084070B"/>
    <w:rsid w:val="00842FC9"/>
    <w:rsid w:val="00846B10"/>
    <w:rsid w:val="00856413"/>
    <w:rsid w:val="0086744F"/>
    <w:rsid w:val="00873588"/>
    <w:rsid w:val="00876217"/>
    <w:rsid w:val="00890A79"/>
    <w:rsid w:val="008940E4"/>
    <w:rsid w:val="008A564B"/>
    <w:rsid w:val="008C24EE"/>
    <w:rsid w:val="008C5386"/>
    <w:rsid w:val="008C6D67"/>
    <w:rsid w:val="008E282B"/>
    <w:rsid w:val="008E3CDA"/>
    <w:rsid w:val="008E3F62"/>
    <w:rsid w:val="008E4AE2"/>
    <w:rsid w:val="008E75F1"/>
    <w:rsid w:val="008F3E99"/>
    <w:rsid w:val="0090671C"/>
    <w:rsid w:val="00910727"/>
    <w:rsid w:val="00914C7A"/>
    <w:rsid w:val="00924566"/>
    <w:rsid w:val="00932122"/>
    <w:rsid w:val="0093607D"/>
    <w:rsid w:val="009371CA"/>
    <w:rsid w:val="0094295A"/>
    <w:rsid w:val="0094367C"/>
    <w:rsid w:val="00951305"/>
    <w:rsid w:val="00955A01"/>
    <w:rsid w:val="00960968"/>
    <w:rsid w:val="009673D4"/>
    <w:rsid w:val="00974AFB"/>
    <w:rsid w:val="00976E8E"/>
    <w:rsid w:val="00981619"/>
    <w:rsid w:val="00981CFA"/>
    <w:rsid w:val="0098313D"/>
    <w:rsid w:val="00983A9B"/>
    <w:rsid w:val="0098480A"/>
    <w:rsid w:val="00995204"/>
    <w:rsid w:val="009A3559"/>
    <w:rsid w:val="009A3A03"/>
    <w:rsid w:val="009B64BC"/>
    <w:rsid w:val="009E04D7"/>
    <w:rsid w:val="009F38AA"/>
    <w:rsid w:val="00A026EA"/>
    <w:rsid w:val="00A10061"/>
    <w:rsid w:val="00A155DE"/>
    <w:rsid w:val="00A15E26"/>
    <w:rsid w:val="00A20B5F"/>
    <w:rsid w:val="00A35208"/>
    <w:rsid w:val="00A42270"/>
    <w:rsid w:val="00A45940"/>
    <w:rsid w:val="00A462E8"/>
    <w:rsid w:val="00A51266"/>
    <w:rsid w:val="00A6128A"/>
    <w:rsid w:val="00A65025"/>
    <w:rsid w:val="00A73374"/>
    <w:rsid w:val="00A735F0"/>
    <w:rsid w:val="00A96C4B"/>
    <w:rsid w:val="00AA6849"/>
    <w:rsid w:val="00AC10CC"/>
    <w:rsid w:val="00AD6F01"/>
    <w:rsid w:val="00AE11F0"/>
    <w:rsid w:val="00AE2248"/>
    <w:rsid w:val="00AE5807"/>
    <w:rsid w:val="00AF1F13"/>
    <w:rsid w:val="00AF1FD0"/>
    <w:rsid w:val="00B1061B"/>
    <w:rsid w:val="00B14659"/>
    <w:rsid w:val="00B26A97"/>
    <w:rsid w:val="00B30BCC"/>
    <w:rsid w:val="00B34F59"/>
    <w:rsid w:val="00B5793B"/>
    <w:rsid w:val="00B73336"/>
    <w:rsid w:val="00B85F8B"/>
    <w:rsid w:val="00BA418C"/>
    <w:rsid w:val="00BA43D4"/>
    <w:rsid w:val="00BA4E3E"/>
    <w:rsid w:val="00BB0E72"/>
    <w:rsid w:val="00BB415F"/>
    <w:rsid w:val="00BC2610"/>
    <w:rsid w:val="00BC7EB2"/>
    <w:rsid w:val="00BD5AD7"/>
    <w:rsid w:val="00BD644A"/>
    <w:rsid w:val="00BD743C"/>
    <w:rsid w:val="00BF0214"/>
    <w:rsid w:val="00BF0DB4"/>
    <w:rsid w:val="00C00185"/>
    <w:rsid w:val="00C0200C"/>
    <w:rsid w:val="00C045C3"/>
    <w:rsid w:val="00C06D2C"/>
    <w:rsid w:val="00C07B2C"/>
    <w:rsid w:val="00C1599C"/>
    <w:rsid w:val="00C354E4"/>
    <w:rsid w:val="00C52518"/>
    <w:rsid w:val="00C54DF7"/>
    <w:rsid w:val="00C57563"/>
    <w:rsid w:val="00C61CDB"/>
    <w:rsid w:val="00C626C2"/>
    <w:rsid w:val="00C676C9"/>
    <w:rsid w:val="00C70664"/>
    <w:rsid w:val="00C77101"/>
    <w:rsid w:val="00C823E7"/>
    <w:rsid w:val="00C914F1"/>
    <w:rsid w:val="00CA7ACD"/>
    <w:rsid w:val="00CB1207"/>
    <w:rsid w:val="00CB1E9F"/>
    <w:rsid w:val="00CC1843"/>
    <w:rsid w:val="00CC2445"/>
    <w:rsid w:val="00CC6F66"/>
    <w:rsid w:val="00CE00E8"/>
    <w:rsid w:val="00CF1CC0"/>
    <w:rsid w:val="00CF3645"/>
    <w:rsid w:val="00CF3B7D"/>
    <w:rsid w:val="00CF5347"/>
    <w:rsid w:val="00CF71AA"/>
    <w:rsid w:val="00D048F5"/>
    <w:rsid w:val="00D06068"/>
    <w:rsid w:val="00D165AA"/>
    <w:rsid w:val="00D26A8B"/>
    <w:rsid w:val="00D46250"/>
    <w:rsid w:val="00D620E2"/>
    <w:rsid w:val="00D635B6"/>
    <w:rsid w:val="00D64B57"/>
    <w:rsid w:val="00D67A1C"/>
    <w:rsid w:val="00D80323"/>
    <w:rsid w:val="00D93840"/>
    <w:rsid w:val="00DA0055"/>
    <w:rsid w:val="00DA6B67"/>
    <w:rsid w:val="00DB447F"/>
    <w:rsid w:val="00DC0ECC"/>
    <w:rsid w:val="00DD4B15"/>
    <w:rsid w:val="00DE0882"/>
    <w:rsid w:val="00DF64E1"/>
    <w:rsid w:val="00E052E9"/>
    <w:rsid w:val="00E10F3B"/>
    <w:rsid w:val="00E16E3F"/>
    <w:rsid w:val="00E21C03"/>
    <w:rsid w:val="00E26665"/>
    <w:rsid w:val="00E41ADB"/>
    <w:rsid w:val="00E42585"/>
    <w:rsid w:val="00E57373"/>
    <w:rsid w:val="00E6370E"/>
    <w:rsid w:val="00E64467"/>
    <w:rsid w:val="00E6761E"/>
    <w:rsid w:val="00E67916"/>
    <w:rsid w:val="00E809DD"/>
    <w:rsid w:val="00E831C8"/>
    <w:rsid w:val="00E85980"/>
    <w:rsid w:val="00E9355B"/>
    <w:rsid w:val="00EA14FA"/>
    <w:rsid w:val="00EC15F2"/>
    <w:rsid w:val="00EC1E1C"/>
    <w:rsid w:val="00ED0E0A"/>
    <w:rsid w:val="00ED14F1"/>
    <w:rsid w:val="00ED3D4D"/>
    <w:rsid w:val="00ED572A"/>
    <w:rsid w:val="00EE4F5B"/>
    <w:rsid w:val="00EE7B57"/>
    <w:rsid w:val="00EF538C"/>
    <w:rsid w:val="00F12CEB"/>
    <w:rsid w:val="00F14916"/>
    <w:rsid w:val="00F27DF6"/>
    <w:rsid w:val="00F30AB1"/>
    <w:rsid w:val="00F31606"/>
    <w:rsid w:val="00F32F74"/>
    <w:rsid w:val="00F517B6"/>
    <w:rsid w:val="00F53171"/>
    <w:rsid w:val="00F64EFC"/>
    <w:rsid w:val="00F83A3B"/>
    <w:rsid w:val="00F927D6"/>
    <w:rsid w:val="00FA763E"/>
    <w:rsid w:val="00FB3DD0"/>
    <w:rsid w:val="00FB638C"/>
    <w:rsid w:val="00FB6A8E"/>
    <w:rsid w:val="00FC01F1"/>
    <w:rsid w:val="00FC4A5D"/>
    <w:rsid w:val="00FD4EBC"/>
    <w:rsid w:val="00FE1F84"/>
    <w:rsid w:val="00FE45E2"/>
    <w:rsid w:val="00FE4C31"/>
    <w:rsid w:val="00FE4E6A"/>
    <w:rsid w:val="00FF1509"/>
    <w:rsid w:val="00F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1B1F6"/>
  <w15:docId w15:val="{1DE0E286-753F-4A2C-B2D4-B5BC0A8D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1CA"/>
    <w:rPr>
      <w:szCs w:val="24"/>
    </w:rPr>
  </w:style>
  <w:style w:type="paragraph" w:styleId="Heading1">
    <w:name w:val="heading 1"/>
    <w:basedOn w:val="Normal"/>
    <w:next w:val="Normal"/>
    <w:qFormat/>
    <w:rsid w:val="00CB1207"/>
    <w:pPr>
      <w:keepNext/>
      <w:spacing w:before="160" w:after="4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CB1207"/>
    <w:pPr>
      <w:keepNext/>
      <w:spacing w:before="120" w:after="4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CB1207"/>
    <w:pPr>
      <w:keepNext/>
      <w:spacing w:before="80" w:after="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E4AE2"/>
    <w:pPr>
      <w:keepNext/>
      <w:keepLines/>
      <w:spacing w:before="40" w:after="4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07"/>
    <w:pPr>
      <w:keepNext/>
      <w:keepLines/>
      <w:numPr>
        <w:ilvl w:val="4"/>
        <w:numId w:val="33"/>
      </w:numPr>
      <w:spacing w:before="200"/>
      <w:outlineLvl w:val="4"/>
    </w:pPr>
    <w:rPr>
      <w:rFonts w:asciiTheme="majorHAnsi" w:eastAsiaTheme="majorEastAsia" w:hAnsiTheme="majorHAnsi" w:cstheme="majorBidi"/>
      <w:color w:val="004A5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07"/>
    <w:pPr>
      <w:keepNext/>
      <w:keepLines/>
      <w:numPr>
        <w:ilvl w:val="5"/>
        <w:numId w:val="3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4A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07"/>
    <w:pPr>
      <w:keepNext/>
      <w:keepLines/>
      <w:numPr>
        <w:ilvl w:val="6"/>
        <w:numId w:val="3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07"/>
    <w:pPr>
      <w:keepNext/>
      <w:keepLines/>
      <w:numPr>
        <w:ilvl w:val="7"/>
        <w:numId w:val="3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07"/>
    <w:pPr>
      <w:keepNext/>
      <w:keepLines/>
      <w:numPr>
        <w:ilvl w:val="8"/>
        <w:numId w:val="3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1F004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62D45"/>
    <w:pPr>
      <w:tabs>
        <w:tab w:val="center" w:pos="4536"/>
        <w:tab w:val="right" w:pos="9072"/>
      </w:tabs>
    </w:pPr>
    <w:rPr>
      <w:sz w:val="16"/>
    </w:rPr>
  </w:style>
  <w:style w:type="paragraph" w:styleId="ListBullet">
    <w:name w:val="List Bullet"/>
    <w:basedOn w:val="Normal"/>
    <w:autoRedefine/>
    <w:semiHidden/>
    <w:rsid w:val="001F0044"/>
    <w:pPr>
      <w:numPr>
        <w:numId w:val="4"/>
      </w:numPr>
    </w:pPr>
  </w:style>
  <w:style w:type="paragraph" w:styleId="ListBullet2">
    <w:name w:val="List Bullet 2"/>
    <w:basedOn w:val="Normal"/>
    <w:autoRedefine/>
    <w:semiHidden/>
    <w:rsid w:val="001F0044"/>
    <w:pPr>
      <w:numPr>
        <w:numId w:val="5"/>
      </w:numPr>
    </w:pPr>
  </w:style>
  <w:style w:type="paragraph" w:styleId="ListBullet3">
    <w:name w:val="List Bullet 3"/>
    <w:basedOn w:val="Normal"/>
    <w:autoRedefine/>
    <w:semiHidden/>
    <w:rsid w:val="001F0044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62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21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0A"/>
    <w:rPr>
      <w:rFonts w:eastAsiaTheme="majorEastAsia" w:cstheme="majorBidi"/>
      <w:bCs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07"/>
    <w:rPr>
      <w:rFonts w:asciiTheme="majorHAnsi" w:eastAsiaTheme="majorEastAsia" w:hAnsiTheme="majorHAnsi" w:cstheme="majorBidi"/>
      <w:color w:val="004A55" w:themeColor="accent1" w:themeShade="7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07"/>
    <w:rPr>
      <w:rFonts w:asciiTheme="majorHAnsi" w:eastAsiaTheme="majorEastAsia" w:hAnsiTheme="majorHAnsi" w:cstheme="majorBidi"/>
      <w:i/>
      <w:iCs/>
      <w:color w:val="004A55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07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0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FooterChar">
    <w:name w:val="Footer Char"/>
    <w:basedOn w:val="DefaultParagraphFont"/>
    <w:link w:val="Footer"/>
    <w:uiPriority w:val="99"/>
    <w:rsid w:val="00262D45"/>
    <w:rPr>
      <w:sz w:val="16"/>
      <w:szCs w:val="24"/>
    </w:rPr>
  </w:style>
  <w:style w:type="table" w:styleId="TableGrid">
    <w:name w:val="Table Grid"/>
    <w:basedOn w:val="TableNormal"/>
    <w:uiPriority w:val="59"/>
    <w:rsid w:val="00262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6F81"/>
    <w:pPr>
      <w:autoSpaceDE w:val="0"/>
      <w:autoSpaceDN w:val="0"/>
      <w:adjustRightInd w:val="0"/>
    </w:pPr>
    <w:rPr>
      <w:rFonts w:cs="Arial"/>
      <w:color w:val="000000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733171"/>
    <w:pPr>
      <w:spacing w:after="200"/>
    </w:pPr>
    <w:rPr>
      <w:i/>
      <w:iCs/>
      <w:color w:val="000000" w:themeColor="text2"/>
      <w:sz w:val="18"/>
      <w:szCs w:val="18"/>
    </w:rPr>
  </w:style>
  <w:style w:type="paragraph" w:styleId="ListParagraph">
    <w:name w:val="List Paragraph"/>
    <w:basedOn w:val="Normal"/>
    <w:uiPriority w:val="34"/>
    <w:rsid w:val="008F3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800"/>
    <w:rPr>
      <w:color w:val="0097A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62E"/>
    <w:rPr>
      <w:color w:val="B3B3B3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B2F50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0572F6"/>
    <w:rPr>
      <w:rFonts w:cs="Arial"/>
      <w:b/>
      <w:bCs/>
      <w:szCs w:val="26"/>
    </w:rPr>
  </w:style>
  <w:style w:type="paragraph" w:styleId="Revision">
    <w:name w:val="Revision"/>
    <w:hidden/>
    <w:uiPriority w:val="99"/>
    <w:semiHidden/>
    <w:rsid w:val="00811F0E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RX-Templates\DRX_Std_DINA4_hoch.dotm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RX">
  <a:themeElements>
    <a:clrScheme name="DRX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97AC"/>
      </a:accent1>
      <a:accent2>
        <a:srgbClr val="B3B3B3"/>
      </a:accent2>
      <a:accent3>
        <a:srgbClr val="FAF062"/>
      </a:accent3>
      <a:accent4>
        <a:srgbClr val="95A8D5"/>
      </a:accent4>
      <a:accent5>
        <a:srgbClr val="C73F3A"/>
      </a:accent5>
      <a:accent6>
        <a:srgbClr val="8EB730"/>
      </a:accent6>
      <a:hlink>
        <a:srgbClr val="0097AC"/>
      </a:hlink>
      <a:folHlink>
        <a:srgbClr val="B3B3B3"/>
      </a:folHlink>
    </a:clrScheme>
    <a:fontScheme name="DRX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DRX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d8fb68-80b6-4345-93f2-ff0cc9ff6fa6" xsi:nil="true"/>
    <lcf76f155ced4ddcb4097134ff3c332f xmlns="7f63c3e0-fdcb-4b30-85cb-31e30d5222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8F2572844214FA75DA9F20FF60AA4" ma:contentTypeVersion="18" ma:contentTypeDescription="Create a new document." ma:contentTypeScope="" ma:versionID="e72ee8ac63151c945fcf39a3a7a041d1">
  <xsd:schema xmlns:xsd="http://www.w3.org/2001/XMLSchema" xmlns:xs="http://www.w3.org/2001/XMLSchema" xmlns:p="http://schemas.microsoft.com/office/2006/metadata/properties" xmlns:ns2="7f63c3e0-fdcb-4b30-85cb-31e30d52226d" xmlns:ns3="a7d8fb68-80b6-4345-93f2-ff0cc9ff6fa6" targetNamespace="http://schemas.microsoft.com/office/2006/metadata/properties" ma:root="true" ma:fieldsID="0116370a087b7b5aeebbdd8f6e9340b7" ns2:_="" ns3:_="">
    <xsd:import namespace="7f63c3e0-fdcb-4b30-85cb-31e30d52226d"/>
    <xsd:import namespace="a7d8fb68-80b6-4345-93f2-ff0cc9ff6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3c3e0-fdcb-4b30-85cb-31e30d522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9ce222-a724-4153-a250-9420caf30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8fb68-80b6-4345-93f2-ff0cc9ff6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10a68d-57d9-4235-a9b5-bf6d0f2f6198}" ma:internalName="TaxCatchAll" ma:showField="CatchAllData" ma:web="a7d8fb68-80b6-4345-93f2-ff0cc9ff6f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F6E604-D447-4E7A-9B45-1D33251F89F3}">
  <ds:schemaRefs>
    <ds:schemaRef ds:uri="http://schemas.microsoft.com/office/2006/metadata/properties"/>
    <ds:schemaRef ds:uri="http://schemas.microsoft.com/office/infopath/2007/PartnerControls"/>
    <ds:schemaRef ds:uri="a7d8fb68-80b6-4345-93f2-ff0cc9ff6fa6"/>
    <ds:schemaRef ds:uri="7f63c3e0-fdcb-4b30-85cb-31e30d52226d"/>
  </ds:schemaRefs>
</ds:datastoreItem>
</file>

<file path=customXml/itemProps2.xml><?xml version="1.0" encoding="utf-8"?>
<ds:datastoreItem xmlns:ds="http://schemas.openxmlformats.org/officeDocument/2006/customXml" ds:itemID="{B126AE95-6919-42DB-999B-AC64086101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369ACF-FAA9-42A8-928B-F3A72B7B42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D3EBA7-5D7E-4916-91C1-454790FE41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63c3e0-fdcb-4b30-85cb-31e30d52226d"/>
    <ds:schemaRef ds:uri="a7d8fb68-80b6-4345-93f2-ff0cc9ff6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d921970-61b0-4443-b2b0-d966ab82c5d1}" enabled="1" method="Standard" siteId="{492ac175-0fcd-4d6c-8fde-e15c70d198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DRX_Std_DINA4_hoch.dotm</Template>
  <TotalTime>0</TotalTime>
  <Pages>2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20210804_Remote_Support_DRÄXLMAIER_V1</vt:lpstr>
    </vt:vector>
  </TitlesOfParts>
  <Company>Draexlmaier Group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20210804_Remote_Support_DRÄXLMAIER_V1</dc:title>
  <cp:keywords>Internal;</cp:keywords>
  <cp:lastModifiedBy>Juhasz Levente-Istvan OC235</cp:lastModifiedBy>
  <cp:revision>222</cp:revision>
  <cp:lastPrinted>2021-11-29T16:31:00Z</cp:lastPrinted>
  <dcterms:created xsi:type="dcterms:W3CDTF">2021-11-29T16:13:00Z</dcterms:created>
  <dcterms:modified xsi:type="dcterms:W3CDTF">2025-03-20T12:07:00Z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921970-61b0-4443-b2b0-d966ab82c5d1_Enabled">
    <vt:lpwstr>true</vt:lpwstr>
  </property>
  <property fmtid="{D5CDD505-2E9C-101B-9397-08002B2CF9AE}" pid="3" name="MSIP_Label_3d921970-61b0-4443-b2b0-d966ab82c5d1_SetDate">
    <vt:lpwstr>2023-02-10T12:18:05Z</vt:lpwstr>
  </property>
  <property fmtid="{D5CDD505-2E9C-101B-9397-08002B2CF9AE}" pid="4" name="MSIP_Label_3d921970-61b0-4443-b2b0-d966ab82c5d1_Method">
    <vt:lpwstr>Standard</vt:lpwstr>
  </property>
  <property fmtid="{D5CDD505-2E9C-101B-9397-08002B2CF9AE}" pid="5" name="MSIP_Label_3d921970-61b0-4443-b2b0-d966ab82c5d1_Name">
    <vt:lpwstr>Internal</vt:lpwstr>
  </property>
  <property fmtid="{D5CDD505-2E9C-101B-9397-08002B2CF9AE}" pid="6" name="MSIP_Label_3d921970-61b0-4443-b2b0-d966ab82c5d1_SiteId">
    <vt:lpwstr>492ac175-0fcd-4d6c-8fde-e15c70d1986b</vt:lpwstr>
  </property>
  <property fmtid="{D5CDD505-2E9C-101B-9397-08002B2CF9AE}" pid="7" name="MSIP_Label_3d921970-61b0-4443-b2b0-d966ab82c5d1_ActionId">
    <vt:lpwstr>de7a6fae-556b-4978-9f7d-8251dc74a529</vt:lpwstr>
  </property>
  <property fmtid="{D5CDD505-2E9C-101B-9397-08002B2CF9AE}" pid="8" name="MSIP_Label_3d921970-61b0-4443-b2b0-d966ab82c5d1_ContentBits">
    <vt:lpwstr>2</vt:lpwstr>
  </property>
  <property fmtid="{D5CDD505-2E9C-101B-9397-08002B2CF9AE}" pid="9" name="Classification">
    <vt:lpwstr>Internal</vt:lpwstr>
  </property>
  <property fmtid="{D5CDD505-2E9C-101B-9397-08002B2CF9AE}" pid="10" name="ContentTypeId">
    <vt:lpwstr>0x0101001068F2572844214FA75DA9F20FF60AA4</vt:lpwstr>
  </property>
  <property fmtid="{D5CDD505-2E9C-101B-9397-08002B2CF9AE}" pid="11" name="MediaServiceImageTags">
    <vt:lpwstr/>
  </property>
</Properties>
</file>